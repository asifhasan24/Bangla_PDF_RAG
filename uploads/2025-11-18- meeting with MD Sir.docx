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FD611" w14:textId="52DE315C" w:rsidR="00A4481D" w:rsidRPr="004C6360" w:rsidRDefault="0089704F" w:rsidP="00497A69">
      <w:pPr>
        <w:spacing w:after="0"/>
        <w:rPr>
          <w:rFonts w:ascii="Aptos Display" w:hAnsi="Aptos Display"/>
        </w:rPr>
      </w:pPr>
      <w:r w:rsidRPr="004C6360">
        <w:rPr>
          <w:rFonts w:ascii="Aptos Display" w:hAnsi="Aptos Display" w:cs="Calibr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BE68D89" wp14:editId="51C3861E">
                <wp:simplePos x="0" y="0"/>
                <wp:positionH relativeFrom="page">
                  <wp:posOffset>1518920</wp:posOffset>
                </wp:positionH>
                <wp:positionV relativeFrom="paragraph">
                  <wp:posOffset>102724</wp:posOffset>
                </wp:positionV>
                <wp:extent cx="4564966" cy="499403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4564966" cy="49940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F56A4D" w14:textId="77777777" w:rsidR="0089704F" w:rsidRDefault="0089704F" w:rsidP="0089704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72"/>
                                <w:szCs w:val="72"/>
                                <w14:textOutline w14:w="635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Meeting Minutes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E68D8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9.6pt;margin-top:8.1pt;width:359.45pt;height:39.3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" filled="f" stroked="f">
                <o:lock v:ext="edit" shapetype="t"/>
                <v:textbox>
                  <w:txbxContent>
                    <w:p w14:paraId="5AF56A4D" w14:textId="77777777" w:rsidR="0089704F" w:rsidRDefault="0089704F" w:rsidP="0089704F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72"/>
                          <w:szCs w:val="72"/>
                          <w14:textOutline w14:w="635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Meeting Minutes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97A69" w:rsidRPr="004C6360">
        <w:rPr>
          <w:rFonts w:ascii="Aptos Display" w:hAnsi="Aptos Display" w:cs="Calibri"/>
          <w:b/>
          <w:lang w:val="en-GB"/>
        </w:rPr>
        <w:br/>
      </w:r>
    </w:p>
    <w:p w14:paraId="70ABCDC5" w14:textId="77777777" w:rsidR="00B149C2" w:rsidRPr="004C6360" w:rsidRDefault="00B149C2" w:rsidP="22EFB90B">
      <w:pPr>
        <w:spacing w:after="0"/>
        <w:rPr>
          <w:rFonts w:ascii="Aptos Display" w:hAnsi="Aptos Display" w:cs="Calibri"/>
          <w:b/>
          <w:bCs/>
          <w:lang w:val="en-GB"/>
        </w:rPr>
      </w:pPr>
    </w:p>
    <w:p w14:paraId="46E4DF41" w14:textId="2ECC7431" w:rsidR="00A4481D" w:rsidRPr="004C6360" w:rsidRDefault="00302371" w:rsidP="22EFB90B">
      <w:pPr>
        <w:spacing w:after="0"/>
        <w:rPr>
          <w:rFonts w:ascii="Aptos Display" w:hAnsi="Aptos Display" w:cs="Calibri"/>
          <w:b/>
          <w:bCs/>
          <w:lang w:val="en-GB"/>
        </w:rPr>
      </w:pPr>
      <w:r w:rsidRPr="004C6360">
        <w:rPr>
          <w:rFonts w:ascii="Aptos Display" w:hAnsi="Aptos Display" w:cs="Calibri"/>
          <w:b/>
          <w:bCs/>
          <w:lang w:val="en-GB"/>
        </w:rPr>
        <w:t>Date</w:t>
      </w:r>
      <w:r w:rsidR="00A4481D" w:rsidRPr="004C6360">
        <w:rPr>
          <w:rFonts w:ascii="Aptos Display" w:hAnsi="Aptos Display" w:cs="Calibri"/>
          <w:b/>
          <w:bCs/>
          <w:lang w:val="en-GB"/>
        </w:rPr>
        <w:t>:</w:t>
      </w:r>
      <w:r w:rsidR="00186E5B" w:rsidRPr="004C6360">
        <w:rPr>
          <w:rFonts w:ascii="Aptos Display" w:hAnsi="Aptos Display" w:cs="Calibri"/>
          <w:lang w:val="en-GB"/>
        </w:rPr>
        <w:t xml:space="preserve"> </w:t>
      </w:r>
      <w:r w:rsidR="0014294E">
        <w:rPr>
          <w:rFonts w:ascii="Aptos Display" w:hAnsi="Aptos Display" w:cs="Calibri"/>
          <w:lang w:val="en-GB"/>
        </w:rPr>
        <w:t>1</w:t>
      </w:r>
      <w:r w:rsidR="00732F71">
        <w:rPr>
          <w:rFonts w:ascii="Aptos Display" w:hAnsi="Aptos Display" w:cs="Calibri"/>
          <w:lang w:val="en-GB"/>
        </w:rPr>
        <w:t>8</w:t>
      </w:r>
      <w:r w:rsidR="002F2B62" w:rsidRPr="004C6360">
        <w:rPr>
          <w:rFonts w:ascii="Aptos Display" w:hAnsi="Aptos Display" w:cs="Calibri"/>
          <w:lang w:val="en-GB"/>
        </w:rPr>
        <w:t>/</w:t>
      </w:r>
      <w:r w:rsidR="00B875E0">
        <w:rPr>
          <w:rFonts w:ascii="Aptos Display" w:hAnsi="Aptos Display" w:cs="Calibri"/>
          <w:lang w:val="en-GB"/>
        </w:rPr>
        <w:t>1</w:t>
      </w:r>
      <w:r w:rsidR="0000233E">
        <w:rPr>
          <w:rFonts w:ascii="Aptos Display" w:hAnsi="Aptos Display" w:cs="Calibri"/>
          <w:lang w:val="en-GB"/>
        </w:rPr>
        <w:t>1</w:t>
      </w:r>
      <w:r w:rsidR="002F2B62" w:rsidRPr="004C6360">
        <w:rPr>
          <w:rFonts w:ascii="Aptos Display" w:hAnsi="Aptos Display" w:cs="Calibri"/>
          <w:lang w:val="en-GB"/>
        </w:rPr>
        <w:t>/</w:t>
      </w:r>
      <w:r w:rsidR="0002453C" w:rsidRPr="004C6360">
        <w:rPr>
          <w:rFonts w:ascii="Aptos Display" w:hAnsi="Aptos Display" w:cs="Calibri"/>
          <w:lang w:val="en-GB"/>
        </w:rPr>
        <w:t>20</w:t>
      </w:r>
      <w:r w:rsidR="00A244F4" w:rsidRPr="004C6360">
        <w:rPr>
          <w:rFonts w:ascii="Aptos Display" w:hAnsi="Aptos Display" w:cs="Calibri"/>
          <w:lang w:val="en-GB"/>
        </w:rPr>
        <w:t>2</w:t>
      </w:r>
      <w:r w:rsidR="00FF04A9" w:rsidRPr="004C6360">
        <w:rPr>
          <w:rFonts w:ascii="Aptos Display" w:hAnsi="Aptos Display" w:cs="Calibri"/>
          <w:lang w:val="en-GB"/>
        </w:rPr>
        <w:t>5</w:t>
      </w:r>
    </w:p>
    <w:p w14:paraId="55559030" w14:textId="360A32DF" w:rsidR="004E694C" w:rsidRPr="004C6360" w:rsidRDefault="401BB2BE" w:rsidP="00302371">
      <w:pPr>
        <w:spacing w:after="0"/>
        <w:rPr>
          <w:rFonts w:ascii="Aptos Display" w:hAnsi="Aptos Display" w:cs="Calibri"/>
          <w:color w:val="000000"/>
          <w:lang w:val="en-GB"/>
        </w:rPr>
      </w:pPr>
      <w:r w:rsidRPr="004C6360">
        <w:rPr>
          <w:rFonts w:ascii="Aptos Display" w:hAnsi="Aptos Display" w:cs="Calibri"/>
          <w:b/>
          <w:bCs/>
          <w:lang w:val="en-GB"/>
        </w:rPr>
        <w:t>Venue:</w:t>
      </w:r>
      <w:r w:rsidRPr="004C6360">
        <w:rPr>
          <w:rFonts w:ascii="Aptos Display" w:hAnsi="Aptos Display" w:cs="Calibri"/>
          <w:lang w:val="en-GB"/>
        </w:rPr>
        <w:t xml:space="preserve"> </w:t>
      </w:r>
      <w:r w:rsidR="008C1866">
        <w:rPr>
          <w:rFonts w:ascii="Aptos Display" w:hAnsi="Aptos Display" w:cs="Calibri"/>
          <w:lang w:val="en-GB"/>
        </w:rPr>
        <w:t>Hybrid</w:t>
      </w:r>
      <w:r w:rsidR="00DC70E3" w:rsidRPr="004C6360">
        <w:rPr>
          <w:rFonts w:ascii="Aptos Display" w:hAnsi="Aptos Display" w:cs="Calibri"/>
          <w:lang w:val="en-GB"/>
        </w:rPr>
        <w:t xml:space="preserve"> </w:t>
      </w:r>
    </w:p>
    <w:p w14:paraId="4E895788" w14:textId="6593CAAC" w:rsidR="00AA5953" w:rsidRPr="004C6360" w:rsidRDefault="00D94B25" w:rsidP="00A31189">
      <w:pPr>
        <w:spacing w:after="0"/>
        <w:rPr>
          <w:rFonts w:ascii="Aptos Display" w:hAnsi="Aptos Display" w:cs="Calibri"/>
          <w:lang w:val="en-GB"/>
        </w:rPr>
      </w:pPr>
      <w:r w:rsidRPr="004C6360">
        <w:rPr>
          <w:rFonts w:ascii="Aptos Display" w:hAnsi="Aptos Display" w:cs="Calibri"/>
          <w:b/>
          <w:bCs/>
          <w:lang w:val="en-GB"/>
        </w:rPr>
        <w:t>Meeting Start</w:t>
      </w:r>
      <w:r w:rsidR="00A4481D" w:rsidRPr="004C6360">
        <w:rPr>
          <w:rFonts w:ascii="Aptos Display" w:hAnsi="Aptos Display" w:cs="Calibri"/>
          <w:b/>
          <w:bCs/>
          <w:lang w:val="en-GB"/>
        </w:rPr>
        <w:t>:</w:t>
      </w:r>
      <w:r w:rsidRPr="004C6360">
        <w:rPr>
          <w:rFonts w:ascii="Aptos Display" w:hAnsi="Aptos Display" w:cs="Calibri"/>
          <w:lang w:val="en-GB"/>
        </w:rPr>
        <w:t xml:space="preserve"> </w:t>
      </w:r>
      <w:r w:rsidR="002B4A77">
        <w:rPr>
          <w:rFonts w:ascii="Aptos Display" w:hAnsi="Aptos Display" w:cs="Calibri"/>
          <w:lang w:val="en-GB"/>
        </w:rPr>
        <w:t>10</w:t>
      </w:r>
      <w:r w:rsidR="002F2B62" w:rsidRPr="004C6360">
        <w:rPr>
          <w:rFonts w:ascii="Aptos Display" w:hAnsi="Aptos Display" w:cs="Calibri"/>
          <w:lang w:val="en-GB"/>
        </w:rPr>
        <w:t>:</w:t>
      </w:r>
      <w:r w:rsidR="002B4A77">
        <w:rPr>
          <w:rFonts w:ascii="Aptos Display" w:hAnsi="Aptos Display" w:cs="Calibri"/>
          <w:lang w:val="en-GB"/>
        </w:rPr>
        <w:t>0</w:t>
      </w:r>
      <w:r w:rsidR="00C46F7D" w:rsidRPr="004C6360">
        <w:rPr>
          <w:rFonts w:ascii="Aptos Display" w:hAnsi="Aptos Display" w:cs="Calibri"/>
          <w:lang w:val="en-GB"/>
        </w:rPr>
        <w:t>0</w:t>
      </w:r>
      <w:r w:rsidR="001D4280" w:rsidRPr="004C6360">
        <w:rPr>
          <w:rFonts w:ascii="Aptos Display" w:hAnsi="Aptos Display" w:cs="Calibri"/>
          <w:lang w:val="en-GB"/>
        </w:rPr>
        <w:t xml:space="preserve"> </w:t>
      </w:r>
      <w:r w:rsidR="00170A7C">
        <w:rPr>
          <w:rFonts w:ascii="Aptos Display" w:hAnsi="Aptos Display" w:cs="Calibri"/>
          <w:lang w:val="en-GB"/>
        </w:rPr>
        <w:t>A</w:t>
      </w:r>
      <w:r w:rsidR="00EC018B" w:rsidRPr="004C6360">
        <w:rPr>
          <w:rFonts w:ascii="Aptos Display" w:hAnsi="Aptos Display" w:cs="Calibri"/>
          <w:lang w:val="en-GB"/>
        </w:rPr>
        <w:t>M</w:t>
      </w:r>
    </w:p>
    <w:p w14:paraId="05EFCAEF" w14:textId="6DDD0325" w:rsidR="00F02ACD" w:rsidRPr="004C6360" w:rsidRDefault="553FFB48" w:rsidP="00A31189">
      <w:pPr>
        <w:spacing w:after="0"/>
        <w:rPr>
          <w:rFonts w:ascii="Aptos Display" w:hAnsi="Aptos Display" w:cs="Calibri"/>
          <w:lang w:val="en-GB"/>
        </w:rPr>
      </w:pPr>
      <w:r w:rsidRPr="004C6360">
        <w:rPr>
          <w:rFonts w:ascii="Aptos Display" w:hAnsi="Aptos Display" w:cs="Calibri"/>
          <w:b/>
          <w:bCs/>
          <w:lang w:val="en-GB"/>
        </w:rPr>
        <w:t>Meeting End:</w:t>
      </w:r>
      <w:r w:rsidRPr="004C6360">
        <w:rPr>
          <w:rFonts w:ascii="Aptos Display" w:hAnsi="Aptos Display" w:cs="Calibri"/>
          <w:lang w:val="en-GB"/>
        </w:rPr>
        <w:t xml:space="preserve"> </w:t>
      </w:r>
      <w:r w:rsidR="0000233E">
        <w:rPr>
          <w:rFonts w:ascii="Aptos Display" w:hAnsi="Aptos Display" w:cs="Calibri"/>
          <w:lang w:val="en-GB"/>
        </w:rPr>
        <w:t>02</w:t>
      </w:r>
      <w:r w:rsidR="00B33B38" w:rsidRPr="004C6360">
        <w:rPr>
          <w:rFonts w:ascii="Aptos Display" w:hAnsi="Aptos Display" w:cs="Calibri"/>
          <w:lang w:val="en-GB"/>
        </w:rPr>
        <w:t>:</w:t>
      </w:r>
      <w:r w:rsidR="002B4A77">
        <w:rPr>
          <w:rFonts w:ascii="Aptos Display" w:hAnsi="Aptos Display" w:cs="Calibri"/>
          <w:lang w:val="en-GB"/>
        </w:rPr>
        <w:t>00</w:t>
      </w:r>
      <w:r w:rsidR="00E51B5C" w:rsidRPr="004C6360">
        <w:rPr>
          <w:rFonts w:ascii="Aptos Display" w:hAnsi="Aptos Display" w:cs="Calibri"/>
          <w:lang w:val="en-GB"/>
        </w:rPr>
        <w:t xml:space="preserve"> </w:t>
      </w:r>
      <w:r w:rsidR="0000233E">
        <w:rPr>
          <w:rFonts w:ascii="Aptos Display" w:hAnsi="Aptos Display" w:cs="Calibri"/>
          <w:lang w:val="en-GB"/>
        </w:rPr>
        <w:t>P</w:t>
      </w:r>
      <w:r w:rsidR="00505961">
        <w:rPr>
          <w:rFonts w:ascii="Aptos Display" w:hAnsi="Aptos Display" w:cs="Calibri"/>
          <w:lang w:val="en-GB"/>
        </w:rPr>
        <w:t>M</w:t>
      </w:r>
    </w:p>
    <w:p w14:paraId="48DD7025" w14:textId="77777777" w:rsidR="00116EF7" w:rsidRDefault="00116EF7" w:rsidP="00A31189">
      <w:pPr>
        <w:spacing w:after="0"/>
        <w:rPr>
          <w:rFonts w:ascii="Aptos Display" w:hAnsi="Aptos Display" w:cs="Calibri"/>
          <w:b/>
          <w:u w:val="single"/>
          <w:lang w:val="en-GB"/>
        </w:rPr>
      </w:pPr>
    </w:p>
    <w:p w14:paraId="18C8D1DA" w14:textId="66CC5B74" w:rsidR="00A4481D" w:rsidRPr="004C6360" w:rsidRDefault="00A4481D" w:rsidP="00A31189">
      <w:pPr>
        <w:spacing w:after="0"/>
        <w:rPr>
          <w:rFonts w:ascii="Aptos Display" w:hAnsi="Aptos Display" w:cs="Calibri"/>
          <w:b/>
          <w:u w:val="single"/>
          <w:lang w:val="en-GB"/>
        </w:rPr>
      </w:pPr>
      <w:r w:rsidRPr="004C6360">
        <w:rPr>
          <w:rFonts w:ascii="Aptos Display" w:hAnsi="Aptos Display" w:cs="Calibri"/>
          <w:b/>
          <w:u w:val="single"/>
          <w:lang w:val="en-GB"/>
        </w:rPr>
        <w:t xml:space="preserve">Participants: </w:t>
      </w:r>
    </w:p>
    <w:tbl>
      <w:tblPr>
        <w:tblW w:w="9299" w:type="dxa"/>
        <w:tblInd w:w="19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252"/>
        <w:gridCol w:w="1502"/>
        <w:gridCol w:w="2688"/>
        <w:gridCol w:w="1857"/>
      </w:tblGrid>
      <w:tr w:rsidR="00537786" w:rsidRPr="004C6360" w14:paraId="706F2E4D" w14:textId="77777777" w:rsidTr="64D9D500">
        <w:trPr>
          <w:trHeight w:val="289"/>
        </w:trPr>
        <w:tc>
          <w:tcPr>
            <w:tcW w:w="3252" w:type="dxa"/>
            <w:vAlign w:val="center"/>
          </w:tcPr>
          <w:p w14:paraId="4355C028" w14:textId="77777777" w:rsidR="00537786" w:rsidRPr="004C6360" w:rsidRDefault="00537786">
            <w:pPr>
              <w:spacing w:after="0" w:line="240" w:lineRule="auto"/>
              <w:jc w:val="center"/>
              <w:rPr>
                <w:rFonts w:ascii="Aptos Display" w:hAnsi="Aptos Display" w:cs="Calibri"/>
                <w:b/>
                <w:bCs/>
                <w:lang w:val="en-GB"/>
              </w:rPr>
            </w:pPr>
            <w:r w:rsidRPr="004C6360">
              <w:rPr>
                <w:rFonts w:ascii="Aptos Display" w:hAnsi="Aptos Display" w:cs="Calibri"/>
                <w:b/>
                <w:bCs/>
                <w:lang w:val="en-GB"/>
              </w:rPr>
              <w:t>Name</w:t>
            </w:r>
          </w:p>
        </w:tc>
        <w:tc>
          <w:tcPr>
            <w:tcW w:w="1502" w:type="dxa"/>
          </w:tcPr>
          <w:p w14:paraId="4BB9A482" w14:textId="77777777" w:rsidR="00537786" w:rsidRPr="004C6360" w:rsidRDefault="00537786">
            <w:pPr>
              <w:spacing w:after="0" w:line="240" w:lineRule="auto"/>
              <w:jc w:val="center"/>
              <w:rPr>
                <w:rFonts w:ascii="Aptos Display" w:hAnsi="Aptos Display" w:cs="Calibri"/>
                <w:b/>
                <w:bCs/>
                <w:lang w:val="en-GB"/>
              </w:rPr>
            </w:pPr>
            <w:r w:rsidRPr="004C6360">
              <w:rPr>
                <w:rFonts w:ascii="Aptos Display" w:hAnsi="Aptos Display" w:cs="Calibri"/>
                <w:b/>
                <w:bCs/>
                <w:lang w:val="en-GB"/>
              </w:rPr>
              <w:t>Initials</w:t>
            </w:r>
          </w:p>
        </w:tc>
        <w:tc>
          <w:tcPr>
            <w:tcW w:w="2688" w:type="dxa"/>
            <w:vAlign w:val="center"/>
          </w:tcPr>
          <w:p w14:paraId="2BE8F13C" w14:textId="77777777" w:rsidR="00537786" w:rsidRPr="004C6360" w:rsidRDefault="00537786">
            <w:pPr>
              <w:spacing w:after="0" w:line="240" w:lineRule="auto"/>
              <w:jc w:val="center"/>
              <w:rPr>
                <w:rFonts w:ascii="Aptos Display" w:hAnsi="Aptos Display" w:cs="Calibri"/>
                <w:b/>
                <w:bCs/>
                <w:lang w:val="en-GB"/>
              </w:rPr>
            </w:pPr>
            <w:r w:rsidRPr="004C6360">
              <w:rPr>
                <w:rFonts w:ascii="Aptos Display" w:hAnsi="Aptos Display" w:cs="Calibri"/>
                <w:b/>
                <w:bCs/>
                <w:lang w:val="en-GB"/>
              </w:rPr>
              <w:t>Designation &amp; Department</w:t>
            </w:r>
          </w:p>
        </w:tc>
        <w:tc>
          <w:tcPr>
            <w:tcW w:w="1857" w:type="dxa"/>
            <w:vAlign w:val="center"/>
          </w:tcPr>
          <w:p w14:paraId="227B54C1" w14:textId="77777777" w:rsidR="00537786" w:rsidRPr="004C6360" w:rsidRDefault="00537786">
            <w:pPr>
              <w:spacing w:after="0" w:line="240" w:lineRule="auto"/>
              <w:jc w:val="center"/>
              <w:rPr>
                <w:rStyle w:val="normaltextrun"/>
                <w:rFonts w:ascii="Aptos Display" w:hAnsi="Aptos Display" w:cs="Calibri"/>
                <w:b/>
                <w:bCs/>
                <w:color w:val="000000" w:themeColor="text1"/>
                <w:lang w:val="en-GB"/>
              </w:rPr>
            </w:pPr>
            <w:r w:rsidRPr="004C6360">
              <w:rPr>
                <w:rStyle w:val="normaltextrun"/>
                <w:rFonts w:ascii="Aptos Display" w:hAnsi="Aptos Display" w:cs="Calibri"/>
                <w:b/>
                <w:bCs/>
                <w:color w:val="000000" w:themeColor="text1"/>
                <w:lang w:val="en-GB"/>
              </w:rPr>
              <w:t>Company</w:t>
            </w:r>
          </w:p>
        </w:tc>
      </w:tr>
      <w:tr w:rsidR="00061981" w:rsidRPr="004C6360" w14:paraId="6CA43F75" w14:textId="77777777" w:rsidTr="00E72E03">
        <w:trPr>
          <w:trHeight w:val="289"/>
        </w:trPr>
        <w:tc>
          <w:tcPr>
            <w:tcW w:w="3252" w:type="dxa"/>
            <w:vAlign w:val="center"/>
          </w:tcPr>
          <w:p w14:paraId="6CC562F4" w14:textId="5733A44A" w:rsidR="00061981" w:rsidRPr="00FB3146" w:rsidRDefault="00061981" w:rsidP="00061981">
            <w:pPr>
              <w:spacing w:after="0" w:line="240" w:lineRule="auto"/>
              <w:rPr>
                <w:rFonts w:cs="Calibri"/>
                <w:lang w:val="en-GB"/>
              </w:rPr>
            </w:pPr>
            <w:r w:rsidRPr="00170A7C">
              <w:rPr>
                <w:rFonts w:ascii="Aptos Display" w:hAnsi="Aptos Display" w:cs="Calibri"/>
                <w:lang w:val="en-GB"/>
              </w:rPr>
              <w:t>Sayeeful Islam</w:t>
            </w:r>
          </w:p>
        </w:tc>
        <w:tc>
          <w:tcPr>
            <w:tcW w:w="1502" w:type="dxa"/>
          </w:tcPr>
          <w:p w14:paraId="6B722A04" w14:textId="73327FC6" w:rsidR="00061981" w:rsidRPr="00FB3146" w:rsidRDefault="00061981" w:rsidP="00061981">
            <w:pPr>
              <w:spacing w:after="0" w:line="240" w:lineRule="auto"/>
              <w:jc w:val="center"/>
              <w:rPr>
                <w:rFonts w:cs="Calibri"/>
                <w:lang w:val="en-GB"/>
              </w:rPr>
            </w:pPr>
            <w:r w:rsidRPr="00FD07B0">
              <w:rPr>
                <w:rFonts w:ascii="Aptos Display" w:hAnsi="Aptos Display" w:cs="Calibri"/>
                <w:lang w:val="en-GB"/>
              </w:rPr>
              <w:t>SI/MD</w:t>
            </w:r>
          </w:p>
        </w:tc>
        <w:tc>
          <w:tcPr>
            <w:tcW w:w="2688" w:type="dxa"/>
            <w:vAlign w:val="center"/>
          </w:tcPr>
          <w:p w14:paraId="15C2D391" w14:textId="735CC769" w:rsidR="00061981" w:rsidRPr="00FB3146" w:rsidRDefault="00061981" w:rsidP="00061981">
            <w:pPr>
              <w:spacing w:after="0" w:line="240" w:lineRule="auto"/>
              <w:jc w:val="center"/>
              <w:rPr>
                <w:rFonts w:cs="Calibri"/>
                <w:lang w:val="en-GB"/>
              </w:rPr>
            </w:pPr>
            <w:r w:rsidRPr="00FD07B0">
              <w:rPr>
                <w:rFonts w:ascii="Aptos Display" w:hAnsi="Aptos Display" w:cs="Calibri"/>
                <w:lang w:val="en-GB"/>
              </w:rPr>
              <w:t>Managing Director</w:t>
            </w:r>
          </w:p>
        </w:tc>
        <w:tc>
          <w:tcPr>
            <w:tcW w:w="1857" w:type="dxa"/>
            <w:vAlign w:val="center"/>
          </w:tcPr>
          <w:p w14:paraId="6E3B1BBE" w14:textId="495B0A58" w:rsidR="00061981" w:rsidRPr="00FB3146" w:rsidRDefault="00061981" w:rsidP="00061981">
            <w:pPr>
              <w:spacing w:after="0" w:line="240" w:lineRule="auto"/>
              <w:jc w:val="center"/>
            </w:pPr>
            <w:r w:rsidRPr="00FD07B0">
              <w:rPr>
                <w:rStyle w:val="normaltextrun"/>
                <w:rFonts w:ascii="Aptos Display" w:hAnsi="Aptos Display" w:cs="Calibri"/>
                <w:color w:val="000000" w:themeColor="text1"/>
                <w:lang w:val="en-GB"/>
              </w:rPr>
              <w:t>S</w:t>
            </w:r>
            <w:r w:rsidRPr="00FD07B0">
              <w:rPr>
                <w:rStyle w:val="normaltextrun"/>
                <w:rFonts w:cs="Calibri"/>
                <w:color w:val="000000" w:themeColor="text1"/>
                <w:lang w:val="en-GB"/>
              </w:rPr>
              <w:t>SL</w:t>
            </w:r>
          </w:p>
        </w:tc>
      </w:tr>
      <w:tr w:rsidR="00061981" w:rsidRPr="004C6360" w14:paraId="1E02D120" w14:textId="77777777" w:rsidTr="00BB5488">
        <w:trPr>
          <w:trHeight w:val="289"/>
        </w:trPr>
        <w:tc>
          <w:tcPr>
            <w:tcW w:w="3252" w:type="dxa"/>
            <w:vAlign w:val="center"/>
          </w:tcPr>
          <w:p w14:paraId="5E6ADAFB" w14:textId="66011B5D" w:rsidR="00061981" w:rsidRDefault="00061981" w:rsidP="00061981">
            <w:pPr>
              <w:spacing w:after="0" w:line="240" w:lineRule="auto"/>
              <w:rPr>
                <w:rFonts w:cs="Calibri"/>
                <w:lang w:val="en-GB"/>
              </w:rPr>
            </w:pPr>
            <w:r w:rsidRPr="00726C8A">
              <w:rPr>
                <w:rFonts w:cs="Calibri"/>
                <w:lang w:val="en-GB"/>
              </w:rPr>
              <w:t>Abdullah Al Mahbub</w:t>
            </w:r>
          </w:p>
        </w:tc>
        <w:tc>
          <w:tcPr>
            <w:tcW w:w="1502" w:type="dxa"/>
          </w:tcPr>
          <w:p w14:paraId="445FC9B1" w14:textId="2E3B12AD" w:rsidR="00061981" w:rsidRDefault="00061981" w:rsidP="00061981">
            <w:pPr>
              <w:spacing w:after="0" w:line="240" w:lineRule="auto"/>
              <w:jc w:val="center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>AAM/CFO</w:t>
            </w:r>
          </w:p>
        </w:tc>
        <w:tc>
          <w:tcPr>
            <w:tcW w:w="2688" w:type="dxa"/>
            <w:vAlign w:val="center"/>
          </w:tcPr>
          <w:p w14:paraId="29C96478" w14:textId="18CA1ABF" w:rsidR="00061981" w:rsidRDefault="00061981" w:rsidP="00061981">
            <w:pPr>
              <w:spacing w:after="0" w:line="240" w:lineRule="auto"/>
              <w:jc w:val="center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>Advisor- Group Finance</w:t>
            </w:r>
          </w:p>
        </w:tc>
        <w:tc>
          <w:tcPr>
            <w:tcW w:w="1857" w:type="dxa"/>
            <w:vAlign w:val="center"/>
          </w:tcPr>
          <w:p w14:paraId="2E2008EA" w14:textId="581D5E97" w:rsidR="00061981" w:rsidRDefault="00061981" w:rsidP="00061981">
            <w:pPr>
              <w:spacing w:after="0" w:line="240" w:lineRule="auto"/>
              <w:jc w:val="center"/>
              <w:rPr>
                <w:rStyle w:val="normaltextrun"/>
                <w:rFonts w:cs="Calibri"/>
                <w:color w:val="000000" w:themeColor="text1"/>
                <w:lang w:val="en-GB"/>
              </w:rPr>
            </w:pPr>
            <w:r>
              <w:rPr>
                <w:rStyle w:val="normaltextrun"/>
                <w:rFonts w:cs="Calibri"/>
                <w:color w:val="000000" w:themeColor="text1"/>
                <w:lang w:val="en-GB"/>
              </w:rPr>
              <w:t>S</w:t>
            </w:r>
            <w:r>
              <w:rPr>
                <w:rStyle w:val="normaltextrun"/>
                <w:color w:val="000000" w:themeColor="text1"/>
              </w:rPr>
              <w:t>SL</w:t>
            </w:r>
          </w:p>
        </w:tc>
      </w:tr>
      <w:tr w:rsidR="00061981" w:rsidRPr="004C6360" w14:paraId="62AC94A4" w14:textId="77777777" w:rsidTr="00BB5488">
        <w:trPr>
          <w:trHeight w:val="289"/>
        </w:trPr>
        <w:tc>
          <w:tcPr>
            <w:tcW w:w="3252" w:type="dxa"/>
            <w:vAlign w:val="center"/>
          </w:tcPr>
          <w:p w14:paraId="010C6049" w14:textId="1200795B" w:rsidR="00061981" w:rsidRDefault="00061981" w:rsidP="00061981">
            <w:pPr>
              <w:spacing w:after="0" w:line="240" w:lineRule="auto"/>
              <w:rPr>
                <w:rFonts w:cs="Calibri"/>
                <w:lang w:val="en-GB"/>
              </w:rPr>
            </w:pPr>
            <w:r w:rsidRPr="005E70B7">
              <w:rPr>
                <w:rFonts w:cs="Calibri"/>
                <w:lang w:val="en-GB"/>
              </w:rPr>
              <w:t>Md. Mohiuddin Tawfik</w:t>
            </w:r>
            <w:r>
              <w:rPr>
                <w:rFonts w:cs="Calibri"/>
                <w:lang w:val="en-GB"/>
              </w:rPr>
              <w:t xml:space="preserve"> + Team</w:t>
            </w:r>
          </w:p>
        </w:tc>
        <w:tc>
          <w:tcPr>
            <w:tcW w:w="1502" w:type="dxa"/>
          </w:tcPr>
          <w:p w14:paraId="52D69022" w14:textId="6D37D56E" w:rsidR="00061981" w:rsidRDefault="00061981" w:rsidP="00061981">
            <w:pPr>
              <w:spacing w:after="0" w:line="240" w:lineRule="auto"/>
              <w:jc w:val="center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>MT/BFSI</w:t>
            </w:r>
          </w:p>
        </w:tc>
        <w:tc>
          <w:tcPr>
            <w:tcW w:w="2688" w:type="dxa"/>
            <w:vAlign w:val="center"/>
          </w:tcPr>
          <w:p w14:paraId="0C644A5D" w14:textId="350E6B48" w:rsidR="00061981" w:rsidRDefault="00061981" w:rsidP="00061981">
            <w:pPr>
              <w:spacing w:after="0" w:line="240" w:lineRule="auto"/>
              <w:jc w:val="center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>Head of BFSI</w:t>
            </w:r>
          </w:p>
        </w:tc>
        <w:tc>
          <w:tcPr>
            <w:tcW w:w="1857" w:type="dxa"/>
            <w:vAlign w:val="center"/>
          </w:tcPr>
          <w:p w14:paraId="7E8580D6" w14:textId="22861AF4" w:rsidR="00061981" w:rsidRDefault="00061981" w:rsidP="00061981">
            <w:pPr>
              <w:spacing w:after="0" w:line="240" w:lineRule="auto"/>
              <w:jc w:val="center"/>
              <w:rPr>
                <w:rStyle w:val="normaltextrun"/>
                <w:rFonts w:cs="Calibri"/>
                <w:color w:val="000000" w:themeColor="text1"/>
                <w:lang w:val="en-GB"/>
              </w:rPr>
            </w:pPr>
            <w:r>
              <w:rPr>
                <w:rStyle w:val="normaltextrun"/>
                <w:rFonts w:cs="Calibri"/>
                <w:color w:val="000000" w:themeColor="text1"/>
                <w:lang w:val="en-GB"/>
              </w:rPr>
              <w:t>S</w:t>
            </w:r>
            <w:r>
              <w:rPr>
                <w:rStyle w:val="normaltextrun"/>
                <w:color w:val="000000" w:themeColor="text1"/>
              </w:rPr>
              <w:t>SL</w:t>
            </w:r>
          </w:p>
        </w:tc>
      </w:tr>
      <w:tr w:rsidR="00061981" w:rsidRPr="004C6360" w14:paraId="6A1579B7" w14:textId="77777777" w:rsidTr="64D9D500">
        <w:trPr>
          <w:trHeight w:val="289"/>
        </w:trPr>
        <w:tc>
          <w:tcPr>
            <w:tcW w:w="3252" w:type="dxa"/>
            <w:vAlign w:val="center"/>
          </w:tcPr>
          <w:p w14:paraId="510CBA9F" w14:textId="5BFC3221" w:rsidR="00061981" w:rsidRPr="004C6360" w:rsidRDefault="00061981" w:rsidP="00061981">
            <w:pPr>
              <w:spacing w:after="0" w:line="240" w:lineRule="auto"/>
              <w:rPr>
                <w:rFonts w:ascii="Aptos Display" w:hAnsi="Aptos Display" w:cs="Calibri"/>
                <w:lang w:val="en-GB"/>
              </w:rPr>
            </w:pPr>
            <w:r w:rsidRPr="008B2198">
              <w:rPr>
                <w:rFonts w:ascii="Aptos Display" w:hAnsi="Aptos Display" w:cs="Calibri"/>
                <w:lang w:val="en-GB"/>
              </w:rPr>
              <w:t>Md. Sagir Ahmed</w:t>
            </w:r>
            <w:r>
              <w:rPr>
                <w:rFonts w:ascii="Aptos Display" w:hAnsi="Aptos Display" w:cs="Calibri"/>
                <w:lang w:val="en-GB"/>
              </w:rPr>
              <w:t xml:space="preserve"> + Team </w:t>
            </w:r>
          </w:p>
        </w:tc>
        <w:tc>
          <w:tcPr>
            <w:tcW w:w="1502" w:type="dxa"/>
          </w:tcPr>
          <w:p w14:paraId="70604B83" w14:textId="3C29D354" w:rsidR="00061981" w:rsidRPr="004C6360" w:rsidRDefault="00061981" w:rsidP="00061981">
            <w:pPr>
              <w:spacing w:after="0" w:line="240" w:lineRule="auto"/>
              <w:jc w:val="center"/>
              <w:rPr>
                <w:rFonts w:ascii="Aptos Display" w:hAnsi="Aptos Display" w:cs="Calibri"/>
                <w:lang w:val="en-GB"/>
              </w:rPr>
            </w:pPr>
            <w:r>
              <w:rPr>
                <w:rFonts w:ascii="Aptos Display" w:hAnsi="Aptos Display" w:cs="Calibri"/>
                <w:lang w:val="en-GB"/>
              </w:rPr>
              <w:t>SAR/ECOM</w:t>
            </w:r>
          </w:p>
        </w:tc>
        <w:tc>
          <w:tcPr>
            <w:tcW w:w="2688" w:type="dxa"/>
            <w:vAlign w:val="center"/>
          </w:tcPr>
          <w:p w14:paraId="393DD40E" w14:textId="3E49A2F2" w:rsidR="00061981" w:rsidRPr="004C6360" w:rsidRDefault="00061981" w:rsidP="00061981">
            <w:pPr>
              <w:spacing w:after="0" w:line="240" w:lineRule="auto"/>
              <w:jc w:val="center"/>
              <w:rPr>
                <w:rFonts w:ascii="Aptos Display" w:hAnsi="Aptos Display" w:cs="Calibri"/>
                <w:lang w:val="en-GB"/>
              </w:rPr>
            </w:pPr>
            <w:r>
              <w:rPr>
                <w:rFonts w:ascii="Aptos Display" w:hAnsi="Aptos Display" w:cs="Calibri"/>
                <w:lang w:val="en-GB"/>
              </w:rPr>
              <w:t>Head of ECOM</w:t>
            </w:r>
          </w:p>
        </w:tc>
        <w:tc>
          <w:tcPr>
            <w:tcW w:w="1857" w:type="dxa"/>
            <w:vAlign w:val="center"/>
          </w:tcPr>
          <w:p w14:paraId="13FCF37B" w14:textId="0DEF433D" w:rsidR="00061981" w:rsidRPr="004C6360" w:rsidRDefault="00061981" w:rsidP="00061981">
            <w:pPr>
              <w:spacing w:after="0" w:line="240" w:lineRule="auto"/>
              <w:jc w:val="center"/>
              <w:rPr>
                <w:rStyle w:val="normaltextrun"/>
                <w:rFonts w:ascii="Aptos Display" w:hAnsi="Aptos Display" w:cs="Calibri"/>
                <w:color w:val="000000" w:themeColor="text1"/>
                <w:lang w:val="en-GB"/>
              </w:rPr>
            </w:pPr>
            <w:r>
              <w:rPr>
                <w:rStyle w:val="normaltextrun"/>
                <w:rFonts w:ascii="Aptos Display" w:hAnsi="Aptos Display" w:cs="Calibri"/>
                <w:color w:val="000000" w:themeColor="text1"/>
                <w:lang w:val="en-GB"/>
              </w:rPr>
              <w:t>S</w:t>
            </w:r>
            <w:r>
              <w:rPr>
                <w:rStyle w:val="normaltextrun"/>
                <w:rFonts w:ascii="Aptos Display" w:hAnsi="Aptos Display"/>
                <w:color w:val="000000" w:themeColor="text1"/>
              </w:rPr>
              <w:t>SLZ</w:t>
            </w:r>
          </w:p>
        </w:tc>
      </w:tr>
      <w:tr w:rsidR="00061981" w:rsidRPr="004C6360" w14:paraId="244D4F5C" w14:textId="77777777" w:rsidTr="64D9D500">
        <w:trPr>
          <w:trHeight w:val="289"/>
        </w:trPr>
        <w:tc>
          <w:tcPr>
            <w:tcW w:w="3252" w:type="dxa"/>
            <w:vAlign w:val="center"/>
          </w:tcPr>
          <w:p w14:paraId="29B704F2" w14:textId="207D96C0" w:rsidR="00061981" w:rsidRPr="00F0539F" w:rsidRDefault="00061981" w:rsidP="00061981">
            <w:pPr>
              <w:spacing w:after="0" w:line="240" w:lineRule="auto"/>
              <w:rPr>
                <w:rFonts w:ascii="Aptos Display" w:hAnsi="Aptos Display" w:cs="Calibri"/>
              </w:rPr>
            </w:pPr>
            <w:r w:rsidRPr="005C3529">
              <w:rPr>
                <w:rFonts w:ascii="Aptos Display" w:hAnsi="Aptos Display" w:cs="Calibri"/>
              </w:rPr>
              <w:t>Ashekur Rahman Molla</w:t>
            </w:r>
          </w:p>
        </w:tc>
        <w:tc>
          <w:tcPr>
            <w:tcW w:w="1502" w:type="dxa"/>
          </w:tcPr>
          <w:p w14:paraId="6D45811E" w14:textId="2089EDC3" w:rsidR="00061981" w:rsidRDefault="00061981" w:rsidP="00061981">
            <w:pPr>
              <w:spacing w:after="0" w:line="240" w:lineRule="auto"/>
              <w:jc w:val="center"/>
              <w:rPr>
                <w:rFonts w:ascii="Aptos Display" w:hAnsi="Aptos Display" w:cs="Calibri"/>
                <w:lang w:val="en-GB"/>
              </w:rPr>
            </w:pPr>
            <w:r>
              <w:rPr>
                <w:rFonts w:ascii="Aptos Display" w:hAnsi="Aptos Display" w:cs="Calibri"/>
                <w:lang w:val="en-GB"/>
              </w:rPr>
              <w:t>ARM/Engg</w:t>
            </w:r>
          </w:p>
        </w:tc>
        <w:tc>
          <w:tcPr>
            <w:tcW w:w="2688" w:type="dxa"/>
            <w:vAlign w:val="center"/>
          </w:tcPr>
          <w:p w14:paraId="1E77477F" w14:textId="5CD208A5" w:rsidR="00061981" w:rsidRDefault="00061981" w:rsidP="00061981">
            <w:pPr>
              <w:spacing w:after="0" w:line="240" w:lineRule="auto"/>
              <w:jc w:val="center"/>
              <w:rPr>
                <w:rFonts w:ascii="Aptos Display" w:hAnsi="Aptos Display" w:cs="Calibri"/>
                <w:lang w:val="en-GB"/>
              </w:rPr>
            </w:pPr>
            <w:r>
              <w:rPr>
                <w:rFonts w:ascii="Aptos Display" w:hAnsi="Aptos Display" w:cs="Calibri"/>
                <w:lang w:val="en-GB"/>
              </w:rPr>
              <w:t>Head of Engg</w:t>
            </w:r>
          </w:p>
        </w:tc>
        <w:tc>
          <w:tcPr>
            <w:tcW w:w="1857" w:type="dxa"/>
            <w:vAlign w:val="center"/>
          </w:tcPr>
          <w:p w14:paraId="60FEA6AE" w14:textId="7C750437" w:rsidR="00061981" w:rsidRDefault="00061981" w:rsidP="00061981">
            <w:pPr>
              <w:spacing w:after="0" w:line="240" w:lineRule="auto"/>
              <w:jc w:val="center"/>
              <w:rPr>
                <w:rStyle w:val="normaltextrun"/>
                <w:rFonts w:ascii="Aptos Display" w:hAnsi="Aptos Display" w:cs="Calibri"/>
                <w:color w:val="000000" w:themeColor="text1"/>
                <w:lang w:val="en-GB"/>
              </w:rPr>
            </w:pPr>
            <w:r>
              <w:rPr>
                <w:rStyle w:val="normaltextrun"/>
                <w:rFonts w:ascii="Aptos Display" w:hAnsi="Aptos Display" w:cs="Calibri"/>
                <w:color w:val="000000" w:themeColor="text1"/>
                <w:lang w:val="en-GB"/>
              </w:rPr>
              <w:t>S</w:t>
            </w:r>
            <w:r>
              <w:rPr>
                <w:rStyle w:val="normaltextrun"/>
                <w:color w:val="000000" w:themeColor="text1"/>
              </w:rPr>
              <w:t>SL</w:t>
            </w:r>
          </w:p>
        </w:tc>
      </w:tr>
      <w:tr w:rsidR="00061981" w:rsidRPr="004C6360" w14:paraId="4D61336C" w14:textId="77777777" w:rsidTr="64D9D500">
        <w:trPr>
          <w:trHeight w:val="289"/>
        </w:trPr>
        <w:tc>
          <w:tcPr>
            <w:tcW w:w="3252" w:type="dxa"/>
            <w:vAlign w:val="center"/>
          </w:tcPr>
          <w:p w14:paraId="4240C4CC" w14:textId="7E9A151A" w:rsidR="00061981" w:rsidRPr="005C3529" w:rsidRDefault="00061981" w:rsidP="00061981">
            <w:pPr>
              <w:spacing w:after="0" w:line="240" w:lineRule="auto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Rahat Zaman Sajib + Team</w:t>
            </w:r>
          </w:p>
        </w:tc>
        <w:tc>
          <w:tcPr>
            <w:tcW w:w="1502" w:type="dxa"/>
          </w:tcPr>
          <w:p w14:paraId="49CA9FF3" w14:textId="798F034C" w:rsidR="00061981" w:rsidRDefault="00061981" w:rsidP="00061981">
            <w:pPr>
              <w:spacing w:after="0" w:line="240" w:lineRule="auto"/>
              <w:jc w:val="center"/>
              <w:rPr>
                <w:rFonts w:ascii="Aptos Display" w:hAnsi="Aptos Display" w:cs="Calibri"/>
                <w:lang w:val="en-GB"/>
              </w:rPr>
            </w:pPr>
            <w:r>
              <w:rPr>
                <w:rFonts w:ascii="Aptos Display" w:hAnsi="Aptos Display" w:cs="Calibri"/>
                <w:lang w:val="en-GB"/>
              </w:rPr>
              <w:t>RZS/BD</w:t>
            </w:r>
          </w:p>
        </w:tc>
        <w:tc>
          <w:tcPr>
            <w:tcW w:w="2688" w:type="dxa"/>
            <w:vAlign w:val="center"/>
          </w:tcPr>
          <w:p w14:paraId="7D66FEF2" w14:textId="48B54A9C" w:rsidR="00061981" w:rsidRDefault="00061981" w:rsidP="00061981">
            <w:pPr>
              <w:spacing w:after="0" w:line="240" w:lineRule="auto"/>
              <w:jc w:val="center"/>
              <w:rPr>
                <w:rFonts w:ascii="Aptos Display" w:hAnsi="Aptos Display" w:cs="Calibri"/>
                <w:lang w:val="en-GB"/>
              </w:rPr>
            </w:pPr>
            <w:r>
              <w:rPr>
                <w:rFonts w:ascii="Aptos Display" w:hAnsi="Aptos Display" w:cs="Calibri"/>
                <w:lang w:val="en-GB"/>
              </w:rPr>
              <w:t>AGM, BD</w:t>
            </w:r>
          </w:p>
        </w:tc>
        <w:tc>
          <w:tcPr>
            <w:tcW w:w="1857" w:type="dxa"/>
            <w:vAlign w:val="center"/>
          </w:tcPr>
          <w:p w14:paraId="734F89AA" w14:textId="2C64701B" w:rsidR="00061981" w:rsidRDefault="00061981" w:rsidP="00061981">
            <w:pPr>
              <w:spacing w:after="0" w:line="240" w:lineRule="auto"/>
              <w:jc w:val="center"/>
              <w:rPr>
                <w:rStyle w:val="normaltextrun"/>
                <w:rFonts w:ascii="Aptos Display" w:hAnsi="Aptos Display" w:cs="Calibri"/>
                <w:color w:val="000000" w:themeColor="text1"/>
                <w:lang w:val="en-GB"/>
              </w:rPr>
            </w:pPr>
            <w:r>
              <w:rPr>
                <w:rStyle w:val="normaltextrun"/>
                <w:rFonts w:ascii="Aptos Display" w:hAnsi="Aptos Display" w:cs="Calibri"/>
                <w:color w:val="000000" w:themeColor="text1"/>
                <w:lang w:val="en-GB"/>
              </w:rPr>
              <w:t>S</w:t>
            </w:r>
            <w:r>
              <w:rPr>
                <w:rStyle w:val="normaltextrun"/>
                <w:color w:val="000000" w:themeColor="text1"/>
              </w:rPr>
              <w:t>SL</w:t>
            </w:r>
          </w:p>
        </w:tc>
      </w:tr>
      <w:tr w:rsidR="00061981" w:rsidRPr="004C6360" w14:paraId="533AE97D" w14:textId="77777777" w:rsidTr="64D9D500">
        <w:trPr>
          <w:trHeight w:val="289"/>
        </w:trPr>
        <w:tc>
          <w:tcPr>
            <w:tcW w:w="3252" w:type="dxa"/>
            <w:vAlign w:val="center"/>
          </w:tcPr>
          <w:p w14:paraId="0485CF75" w14:textId="3C4399D5" w:rsidR="00061981" w:rsidRDefault="00061981" w:rsidP="00061981">
            <w:pPr>
              <w:spacing w:after="0" w:line="240" w:lineRule="auto"/>
              <w:rPr>
                <w:rFonts w:ascii="Aptos Display" w:hAnsi="Aptos Display" w:cs="Calibri"/>
              </w:rPr>
            </w:pPr>
            <w:r w:rsidRPr="0091742F">
              <w:rPr>
                <w:rFonts w:ascii="Aptos Display" w:hAnsi="Aptos Display" w:cs="Calibri"/>
              </w:rPr>
              <w:t>Md. Firoz Hossain</w:t>
            </w:r>
            <w:r>
              <w:rPr>
                <w:rFonts w:ascii="Aptos Display" w:hAnsi="Aptos Display" w:cs="Calibri"/>
              </w:rPr>
              <w:t xml:space="preserve"> + Team</w:t>
            </w:r>
          </w:p>
        </w:tc>
        <w:tc>
          <w:tcPr>
            <w:tcW w:w="1502" w:type="dxa"/>
          </w:tcPr>
          <w:p w14:paraId="1C747EDE" w14:textId="4B10C6A3" w:rsidR="00061981" w:rsidRDefault="00061981" w:rsidP="00061981">
            <w:pPr>
              <w:spacing w:after="0" w:line="240" w:lineRule="auto"/>
              <w:jc w:val="center"/>
              <w:rPr>
                <w:rFonts w:ascii="Aptos Display" w:hAnsi="Aptos Display" w:cs="Calibri"/>
                <w:lang w:val="en-GB"/>
              </w:rPr>
            </w:pPr>
            <w:r>
              <w:rPr>
                <w:rFonts w:ascii="Aptos Display" w:hAnsi="Aptos Display" w:cs="Calibri"/>
                <w:lang w:val="en-GB"/>
              </w:rPr>
              <w:t>FH/BD</w:t>
            </w:r>
          </w:p>
        </w:tc>
        <w:tc>
          <w:tcPr>
            <w:tcW w:w="2688" w:type="dxa"/>
            <w:vAlign w:val="center"/>
          </w:tcPr>
          <w:p w14:paraId="3C33C970" w14:textId="4B9B62A2" w:rsidR="00061981" w:rsidRDefault="00061981" w:rsidP="00061981">
            <w:pPr>
              <w:spacing w:after="0" w:line="240" w:lineRule="auto"/>
              <w:jc w:val="center"/>
              <w:rPr>
                <w:rFonts w:ascii="Aptos Display" w:hAnsi="Aptos Display" w:cs="Calibri"/>
                <w:lang w:val="en-GB"/>
              </w:rPr>
            </w:pPr>
            <w:r>
              <w:rPr>
                <w:rFonts w:ascii="Aptos Display" w:hAnsi="Aptos Display" w:cs="Calibri"/>
                <w:lang w:val="en-GB"/>
              </w:rPr>
              <w:t>Sr. Manager</w:t>
            </w:r>
          </w:p>
        </w:tc>
        <w:tc>
          <w:tcPr>
            <w:tcW w:w="1857" w:type="dxa"/>
            <w:vAlign w:val="center"/>
          </w:tcPr>
          <w:p w14:paraId="29C3AFC5" w14:textId="39F9A999" w:rsidR="00061981" w:rsidRDefault="00061981" w:rsidP="00061981">
            <w:pPr>
              <w:spacing w:after="0" w:line="240" w:lineRule="auto"/>
              <w:jc w:val="center"/>
              <w:rPr>
                <w:rStyle w:val="normaltextrun"/>
                <w:rFonts w:ascii="Aptos Display" w:hAnsi="Aptos Display" w:cs="Calibri"/>
                <w:color w:val="000000" w:themeColor="text1"/>
                <w:lang w:val="en-GB"/>
              </w:rPr>
            </w:pPr>
            <w:r>
              <w:rPr>
                <w:rStyle w:val="normaltextrun"/>
                <w:rFonts w:ascii="Aptos Display" w:hAnsi="Aptos Display" w:cs="Calibri"/>
                <w:color w:val="000000" w:themeColor="text1"/>
                <w:lang w:val="en-GB"/>
              </w:rPr>
              <w:t>S</w:t>
            </w:r>
            <w:r>
              <w:rPr>
                <w:rStyle w:val="normaltextrun"/>
                <w:color w:val="000000" w:themeColor="text1"/>
              </w:rPr>
              <w:t>SL</w:t>
            </w:r>
          </w:p>
        </w:tc>
      </w:tr>
    </w:tbl>
    <w:p w14:paraId="7CAC0EAA" w14:textId="054D0FD7" w:rsidR="00E2363A" w:rsidRPr="00E2363A" w:rsidRDefault="00E2363A" w:rsidP="00E2363A">
      <w:pPr>
        <w:spacing w:before="100" w:beforeAutospacing="1" w:after="100" w:afterAutospacing="1" w:line="240" w:lineRule="auto"/>
        <w:outlineLvl w:val="2"/>
        <w:rPr>
          <w:rFonts w:ascii="Aptos" w:hAnsi="Aptos"/>
          <w:b/>
          <w:bCs/>
        </w:rPr>
      </w:pPr>
      <w:r w:rsidRPr="00E2363A">
        <w:rPr>
          <w:rFonts w:ascii="Aptos" w:hAnsi="Aptos"/>
          <w:b/>
          <w:bCs/>
        </w:rPr>
        <w:t>Discussion Points:</w:t>
      </w:r>
    </w:p>
    <w:p w14:paraId="2C5C7342" w14:textId="0427C96C" w:rsidR="0080693E" w:rsidRPr="0080693E" w:rsidRDefault="0080693E" w:rsidP="0080693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Aptos" w:hAnsi="Aptos"/>
        </w:rPr>
      </w:pPr>
      <w:r w:rsidRPr="0080693E">
        <w:rPr>
          <w:rFonts w:ascii="Aptos" w:hAnsi="Aptos"/>
        </w:rPr>
        <w:t>Atika</w:t>
      </w:r>
      <w:r>
        <w:rPr>
          <w:rFonts w:ascii="Aptos" w:hAnsi="Aptos"/>
        </w:rPr>
        <w:t>-BD</w:t>
      </w:r>
      <w:r w:rsidRPr="0080693E">
        <w:rPr>
          <w:rFonts w:ascii="Aptos" w:hAnsi="Aptos"/>
        </w:rPr>
        <w:t xml:space="preserve"> presented a sample client pitch video. MD Sir reviewed the video and provided observations.</w:t>
      </w:r>
    </w:p>
    <w:p w14:paraId="3461D575" w14:textId="766B9EB5" w:rsidR="0080693E" w:rsidRPr="0080693E" w:rsidRDefault="0080693E" w:rsidP="003C6EC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Aptos" w:hAnsi="Aptos"/>
        </w:rPr>
      </w:pPr>
      <w:r w:rsidRPr="0080693E">
        <w:rPr>
          <w:rFonts w:ascii="Aptos" w:hAnsi="Aptos"/>
        </w:rPr>
        <w:t>MD Sir highlighted that SSL’s products have received recognition from Brand Forum and Mastercard.</w:t>
      </w:r>
      <w:r w:rsidR="003C6EC9">
        <w:rPr>
          <w:rFonts w:ascii="Aptos" w:hAnsi="Aptos"/>
        </w:rPr>
        <w:t xml:space="preserve"> </w:t>
      </w:r>
      <w:r w:rsidRPr="0080693E">
        <w:rPr>
          <w:rFonts w:ascii="Aptos" w:hAnsi="Aptos"/>
        </w:rPr>
        <w:t>Sir advised the team to identify why SSL’s internationally recognized products are not achieving expected customer acceptance.</w:t>
      </w:r>
    </w:p>
    <w:p w14:paraId="2846AE11" w14:textId="3B8710B8" w:rsidR="0080693E" w:rsidRPr="0080693E" w:rsidRDefault="0080693E" w:rsidP="0080693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Aptos" w:hAnsi="Aptos"/>
        </w:rPr>
      </w:pPr>
      <w:r w:rsidRPr="0080693E">
        <w:rPr>
          <w:rFonts w:ascii="Aptos" w:hAnsi="Aptos"/>
        </w:rPr>
        <w:t>MD Sir emphasized that the success of the sales team directly drives the success of the entire organization.</w:t>
      </w:r>
    </w:p>
    <w:p w14:paraId="3A907D5F" w14:textId="5913A147" w:rsidR="0080693E" w:rsidRPr="0080693E" w:rsidRDefault="0080693E" w:rsidP="0080693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Aptos" w:hAnsi="Aptos"/>
        </w:rPr>
      </w:pPr>
      <w:r w:rsidRPr="0080693E">
        <w:rPr>
          <w:rFonts w:ascii="Aptos" w:hAnsi="Aptos"/>
        </w:rPr>
        <w:t>MD Sir instructed that sales pitches must clearly articulate how SSL’s products and services address client pain points and support decision-making.</w:t>
      </w:r>
    </w:p>
    <w:p w14:paraId="610AD2BB" w14:textId="0D400EA4" w:rsidR="0080693E" w:rsidRPr="0080693E" w:rsidRDefault="0080693E" w:rsidP="00E6611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Aptos" w:hAnsi="Aptos"/>
        </w:rPr>
      </w:pPr>
      <w:r w:rsidRPr="0080693E">
        <w:rPr>
          <w:rFonts w:ascii="Aptos" w:hAnsi="Aptos"/>
        </w:rPr>
        <w:t>MD Sir stressed the importance of in-depth product knowledge for all sales personnel.</w:t>
      </w:r>
      <w:r w:rsidR="00E6611C">
        <w:rPr>
          <w:rFonts w:ascii="Aptos" w:hAnsi="Aptos"/>
        </w:rPr>
        <w:t xml:space="preserve"> </w:t>
      </w:r>
      <w:r w:rsidRPr="0080693E">
        <w:rPr>
          <w:rFonts w:ascii="Aptos" w:hAnsi="Aptos"/>
        </w:rPr>
        <w:t>The need for confident product presentation was highlighted.</w:t>
      </w:r>
    </w:p>
    <w:p w14:paraId="774344BE" w14:textId="243D6E54" w:rsidR="0080693E" w:rsidRPr="0080693E" w:rsidRDefault="0080693E" w:rsidP="0080693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Aptos" w:hAnsi="Aptos"/>
        </w:rPr>
      </w:pPr>
      <w:r w:rsidRPr="0080693E">
        <w:rPr>
          <w:rFonts w:ascii="Aptos" w:hAnsi="Aptos"/>
        </w:rPr>
        <w:t>MD Sir instructed to implement and roll out digital testing for all SSL products and services.</w:t>
      </w:r>
    </w:p>
    <w:p w14:paraId="6AB1340B" w14:textId="77777777" w:rsidR="0080693E" w:rsidRPr="0080693E" w:rsidRDefault="0080693E" w:rsidP="0080693E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Aptos" w:hAnsi="Aptos"/>
        </w:rPr>
      </w:pPr>
      <w:r w:rsidRPr="0080693E">
        <w:rPr>
          <w:rFonts w:ascii="Aptos" w:hAnsi="Aptos"/>
        </w:rPr>
        <w:t>ARM confirmed that the Learning Management Portal is already developed.</w:t>
      </w:r>
    </w:p>
    <w:p w14:paraId="2B267020" w14:textId="77777777" w:rsidR="0080693E" w:rsidRPr="0080693E" w:rsidRDefault="0080693E" w:rsidP="0080693E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Aptos" w:hAnsi="Aptos"/>
        </w:rPr>
      </w:pPr>
      <w:r w:rsidRPr="0080693E">
        <w:rPr>
          <w:rFonts w:ascii="Aptos" w:hAnsi="Aptos"/>
        </w:rPr>
        <w:t>MD Sir advised starting rollout among all sales team members.</w:t>
      </w:r>
    </w:p>
    <w:p w14:paraId="7CA84534" w14:textId="05A311CD" w:rsidR="0080693E" w:rsidRPr="0080693E" w:rsidRDefault="0080693E" w:rsidP="0080693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Aptos" w:hAnsi="Aptos"/>
        </w:rPr>
      </w:pPr>
      <w:r w:rsidRPr="0080693E">
        <w:rPr>
          <w:rFonts w:ascii="Aptos" w:hAnsi="Aptos"/>
        </w:rPr>
        <w:t>MD Sir instructed to track:</w:t>
      </w:r>
    </w:p>
    <w:p w14:paraId="5E73C3F7" w14:textId="19617DF8" w:rsidR="0080693E" w:rsidRPr="0080693E" w:rsidRDefault="0080693E" w:rsidP="0080693E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Aptos" w:hAnsi="Aptos"/>
        </w:rPr>
      </w:pPr>
      <w:r w:rsidRPr="0080693E">
        <w:rPr>
          <w:rFonts w:ascii="Aptos" w:hAnsi="Aptos"/>
        </w:rPr>
        <w:t>Time spent by sales teams on product/</w:t>
      </w:r>
      <w:r w:rsidR="004B367A" w:rsidRPr="0080693E">
        <w:rPr>
          <w:rFonts w:ascii="Aptos" w:hAnsi="Aptos"/>
        </w:rPr>
        <w:t>service-learning</w:t>
      </w:r>
      <w:r w:rsidRPr="0080693E">
        <w:rPr>
          <w:rFonts w:ascii="Aptos" w:hAnsi="Aptos"/>
        </w:rPr>
        <w:t xml:space="preserve"> modules.</w:t>
      </w:r>
    </w:p>
    <w:p w14:paraId="1A31C01C" w14:textId="77777777" w:rsidR="0080693E" w:rsidRPr="0080693E" w:rsidRDefault="0080693E" w:rsidP="0080693E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Aptos" w:hAnsi="Aptos"/>
        </w:rPr>
      </w:pPr>
      <w:r w:rsidRPr="0080693E">
        <w:rPr>
          <w:rFonts w:ascii="Aptos" w:hAnsi="Aptos"/>
        </w:rPr>
        <w:t>Participation rate.</w:t>
      </w:r>
    </w:p>
    <w:p w14:paraId="01A3C2CD" w14:textId="77777777" w:rsidR="0080693E" w:rsidRPr="0080693E" w:rsidRDefault="0080693E" w:rsidP="0080693E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Aptos" w:hAnsi="Aptos"/>
        </w:rPr>
      </w:pPr>
      <w:r w:rsidRPr="0080693E">
        <w:rPr>
          <w:rFonts w:ascii="Aptos" w:hAnsi="Aptos"/>
        </w:rPr>
        <w:t>Improvement trends.</w:t>
      </w:r>
    </w:p>
    <w:p w14:paraId="0274D0AC" w14:textId="69C50716" w:rsidR="0080693E" w:rsidRPr="0080693E" w:rsidRDefault="0080693E" w:rsidP="0080693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Aptos" w:hAnsi="Aptos"/>
        </w:rPr>
      </w:pPr>
      <w:r w:rsidRPr="0080693E">
        <w:rPr>
          <w:rFonts w:ascii="Aptos" w:hAnsi="Aptos"/>
        </w:rPr>
        <w:t>MD Sir encouraged the sales team to conduct more practical demos during client meetings.</w:t>
      </w:r>
    </w:p>
    <w:p w14:paraId="567611AE" w14:textId="157EB257" w:rsidR="0080693E" w:rsidRPr="0080693E" w:rsidRDefault="0080693E" w:rsidP="0080693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Aptos" w:hAnsi="Aptos"/>
        </w:rPr>
      </w:pPr>
      <w:r w:rsidRPr="0080693E">
        <w:rPr>
          <w:rFonts w:ascii="Aptos" w:hAnsi="Aptos"/>
        </w:rPr>
        <w:t>MD Sir instructed MT-BFSI and SAR-ECom to prepare a customer need assessment mapping template aligned with SSL products/services.</w:t>
      </w:r>
    </w:p>
    <w:p w14:paraId="0A911239" w14:textId="77777777" w:rsidR="0080693E" w:rsidRPr="0080693E" w:rsidRDefault="0080693E" w:rsidP="0080693E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Aptos" w:hAnsi="Aptos"/>
        </w:rPr>
      </w:pPr>
      <w:r w:rsidRPr="0080693E">
        <w:rPr>
          <w:rFonts w:ascii="Aptos" w:hAnsi="Aptos"/>
        </w:rPr>
        <w:t>ARM was instructed to digitalize this template.</w:t>
      </w:r>
    </w:p>
    <w:p w14:paraId="7A74BCF1" w14:textId="7E9D53D0" w:rsidR="0080693E" w:rsidRPr="0080693E" w:rsidRDefault="0080693E" w:rsidP="0080693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Aptos" w:hAnsi="Aptos"/>
        </w:rPr>
      </w:pPr>
      <w:r w:rsidRPr="0080693E">
        <w:rPr>
          <w:rFonts w:ascii="Aptos" w:hAnsi="Aptos"/>
        </w:rPr>
        <w:t>MD Sir directed ARM to incorporate a module for mapping reasons behind sales failures.</w:t>
      </w:r>
    </w:p>
    <w:p w14:paraId="6B815825" w14:textId="0525BDCD" w:rsidR="0080693E" w:rsidRPr="0080693E" w:rsidRDefault="0080693E" w:rsidP="0080693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Aptos" w:hAnsi="Aptos"/>
        </w:rPr>
      </w:pPr>
      <w:r w:rsidRPr="0080693E">
        <w:rPr>
          <w:rFonts w:ascii="Aptos" w:hAnsi="Aptos"/>
        </w:rPr>
        <w:t>MT presented the NPSB pitch demo video.</w:t>
      </w:r>
    </w:p>
    <w:p w14:paraId="5C1F612D" w14:textId="77777777" w:rsidR="0080693E" w:rsidRPr="0080693E" w:rsidRDefault="0080693E" w:rsidP="0080693E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Aptos" w:hAnsi="Aptos"/>
        </w:rPr>
      </w:pPr>
      <w:r w:rsidRPr="0080693E">
        <w:rPr>
          <w:rFonts w:ascii="Aptos" w:hAnsi="Aptos"/>
        </w:rPr>
        <w:t>MD Sir instructed that the pitch video must be refined to fit within 1 minute.</w:t>
      </w:r>
    </w:p>
    <w:p w14:paraId="3ADFDE2E" w14:textId="53575EBA" w:rsidR="0080693E" w:rsidRPr="0080693E" w:rsidRDefault="0080693E" w:rsidP="0080693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Aptos" w:hAnsi="Aptos"/>
        </w:rPr>
      </w:pPr>
      <w:r w:rsidRPr="0080693E">
        <w:rPr>
          <w:rFonts w:ascii="Aptos" w:hAnsi="Aptos"/>
        </w:rPr>
        <w:lastRenderedPageBreak/>
        <w:t>MD Sir suggested implementing tracking of sales operations based on the new pitch strategy and ensuring continuous improvement.</w:t>
      </w:r>
    </w:p>
    <w:p w14:paraId="395B5497" w14:textId="198CEC17" w:rsidR="0080693E" w:rsidRPr="0080693E" w:rsidRDefault="0080693E" w:rsidP="0080693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Aptos" w:hAnsi="Aptos"/>
        </w:rPr>
      </w:pPr>
      <w:r w:rsidRPr="0080693E">
        <w:rPr>
          <w:rFonts w:ascii="Aptos" w:hAnsi="Aptos"/>
        </w:rPr>
        <w:t>MD Sir emphasized that the pitch should highlight product benefits specifically aligned with the client’s pain points.</w:t>
      </w:r>
    </w:p>
    <w:p w14:paraId="5D6F7DDE" w14:textId="48F152FA" w:rsidR="0080693E" w:rsidRPr="0080693E" w:rsidRDefault="0080693E" w:rsidP="00E8649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Aptos" w:hAnsi="Aptos"/>
        </w:rPr>
      </w:pPr>
      <w:r w:rsidRPr="0080693E">
        <w:rPr>
          <w:rFonts w:ascii="Aptos" w:hAnsi="Aptos"/>
        </w:rPr>
        <w:t>MD Sir suggested maintaining a warm and friendly attitude during interactions to ensure client comfort.</w:t>
      </w:r>
      <w:r w:rsidR="00E86499">
        <w:rPr>
          <w:rFonts w:ascii="Aptos" w:hAnsi="Aptos"/>
        </w:rPr>
        <w:t xml:space="preserve"> also</w:t>
      </w:r>
      <w:r w:rsidRPr="0080693E">
        <w:rPr>
          <w:rFonts w:ascii="Aptos" w:hAnsi="Aptos"/>
        </w:rPr>
        <w:t xml:space="preserve"> instructed ARM to develop a digitalized system to track the attitude and behavior of sales personnel.</w:t>
      </w:r>
    </w:p>
    <w:p w14:paraId="193C9F2B" w14:textId="118A147C" w:rsidR="0080693E" w:rsidRPr="0080693E" w:rsidRDefault="0080693E" w:rsidP="0080693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Aptos" w:hAnsi="Aptos"/>
        </w:rPr>
      </w:pPr>
      <w:r w:rsidRPr="0080693E">
        <w:rPr>
          <w:rFonts w:ascii="Aptos" w:hAnsi="Aptos"/>
        </w:rPr>
        <w:t>MD Sir instructed ARM to develop a digital module to support salespeople.</w:t>
      </w:r>
    </w:p>
    <w:p w14:paraId="45B2EF37" w14:textId="77777777" w:rsidR="0080693E" w:rsidRPr="0080693E" w:rsidRDefault="0080693E" w:rsidP="0080693E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Aptos" w:hAnsi="Aptos"/>
        </w:rPr>
      </w:pPr>
      <w:r w:rsidRPr="0080693E">
        <w:rPr>
          <w:rFonts w:ascii="Aptos" w:hAnsi="Aptos"/>
        </w:rPr>
        <w:t>AAM/CFO, MT-BFSI, and SAR-ECom were asked to identify required features and inputs.</w:t>
      </w:r>
    </w:p>
    <w:p w14:paraId="29EC0F5A" w14:textId="220744A8" w:rsidR="0080693E" w:rsidRPr="0041647A" w:rsidRDefault="0080693E" w:rsidP="0041647A">
      <w:pPr>
        <w:pStyle w:val="ListParagraph"/>
        <w:numPr>
          <w:ilvl w:val="0"/>
          <w:numId w:val="102"/>
        </w:numPr>
        <w:spacing w:before="100" w:beforeAutospacing="1" w:after="100" w:afterAutospacing="1" w:line="240" w:lineRule="auto"/>
        <w:rPr>
          <w:rFonts w:ascii="Aptos" w:hAnsi="Aptos"/>
        </w:rPr>
      </w:pPr>
      <w:r w:rsidRPr="0041647A">
        <w:rPr>
          <w:rFonts w:ascii="Aptos" w:hAnsi="Aptos"/>
        </w:rPr>
        <w:t>RZS emphasized the need for the sales team to understand client segments.</w:t>
      </w:r>
      <w:r w:rsidR="0041647A">
        <w:rPr>
          <w:rFonts w:ascii="Aptos" w:hAnsi="Aptos"/>
        </w:rPr>
        <w:t xml:space="preserve"> </w:t>
      </w:r>
      <w:r w:rsidRPr="0041647A">
        <w:rPr>
          <w:rFonts w:ascii="Aptos" w:hAnsi="Aptos"/>
        </w:rPr>
        <w:t>HA-BD advised conducting competitor analysis before pitching to clients.</w:t>
      </w:r>
    </w:p>
    <w:p w14:paraId="3E600443" w14:textId="6236308F" w:rsidR="0080693E" w:rsidRPr="0041647A" w:rsidRDefault="0080693E" w:rsidP="0041647A">
      <w:pPr>
        <w:pStyle w:val="ListParagraph"/>
        <w:numPr>
          <w:ilvl w:val="0"/>
          <w:numId w:val="102"/>
        </w:numPr>
        <w:spacing w:before="100" w:beforeAutospacing="1" w:after="100" w:afterAutospacing="1" w:line="240" w:lineRule="auto"/>
        <w:rPr>
          <w:rFonts w:ascii="Aptos" w:hAnsi="Aptos"/>
        </w:rPr>
      </w:pPr>
      <w:r w:rsidRPr="0041647A">
        <w:rPr>
          <w:rFonts w:ascii="Aptos" w:hAnsi="Aptos"/>
        </w:rPr>
        <w:t>AAM/CFO shared an AI-generated client analysis example.</w:t>
      </w:r>
    </w:p>
    <w:p w14:paraId="2F8E1A27" w14:textId="5E1100DD" w:rsidR="0080693E" w:rsidRPr="0080693E" w:rsidRDefault="0080693E" w:rsidP="0041647A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Aptos" w:hAnsi="Aptos"/>
        </w:rPr>
      </w:pPr>
      <w:r w:rsidRPr="0080693E">
        <w:rPr>
          <w:rFonts w:ascii="Aptos" w:hAnsi="Aptos"/>
        </w:rPr>
        <w:t>MD Sir appreciated the approach and requested it be shared with the broader team</w:t>
      </w:r>
      <w:r w:rsidR="0031657F">
        <w:rPr>
          <w:rFonts w:ascii="Aptos" w:hAnsi="Aptos"/>
        </w:rPr>
        <w:t xml:space="preserve">. </w:t>
      </w:r>
      <w:r w:rsidRPr="0080693E">
        <w:rPr>
          <w:rFonts w:ascii="Aptos" w:hAnsi="Aptos"/>
        </w:rPr>
        <w:t>Based on AAM/CFO’s example, MT-BFSI suggested that BD and BFSI teams should perform similar AI-based analysis for all products.</w:t>
      </w:r>
    </w:p>
    <w:p w14:paraId="798E1AF0" w14:textId="40E2972A" w:rsidR="0080693E" w:rsidRPr="0080693E" w:rsidRDefault="0080693E" w:rsidP="0080693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Aptos" w:hAnsi="Aptos"/>
        </w:rPr>
      </w:pPr>
      <w:r w:rsidRPr="0080693E">
        <w:rPr>
          <w:rFonts w:ascii="Aptos" w:hAnsi="Aptos"/>
        </w:rPr>
        <w:t>MD Sir instructed the team to finalize the new organizational structure.</w:t>
      </w:r>
    </w:p>
    <w:p w14:paraId="5BAC620C" w14:textId="6BDB31E8" w:rsidR="0080693E" w:rsidRPr="0080693E" w:rsidRDefault="0080693E" w:rsidP="0080693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Aptos" w:hAnsi="Aptos"/>
        </w:rPr>
      </w:pPr>
      <w:r w:rsidRPr="0080693E">
        <w:rPr>
          <w:rFonts w:ascii="Aptos" w:hAnsi="Aptos"/>
        </w:rPr>
        <w:t>MD Sir instructed the team to prepare revised sales pitches for all products as per guidelines.</w:t>
      </w:r>
    </w:p>
    <w:p w14:paraId="629A3198" w14:textId="76B00764" w:rsidR="00806F09" w:rsidRPr="004C6360" w:rsidRDefault="00806F09" w:rsidP="00E52125">
      <w:pPr>
        <w:spacing w:after="0" w:line="240" w:lineRule="auto"/>
        <w:rPr>
          <w:rFonts w:ascii="Aptos Display" w:hAnsi="Aptos Display" w:cs="Calibri"/>
          <w:b/>
          <w:bCs/>
          <w:u w:val="single"/>
          <w:lang w:val="en-GB"/>
        </w:rPr>
      </w:pPr>
      <w:r w:rsidRPr="004C6360">
        <w:rPr>
          <w:rFonts w:ascii="Aptos Display" w:hAnsi="Aptos Display" w:cs="Calibri"/>
          <w:b/>
          <w:bCs/>
          <w:u w:val="single"/>
          <w:lang w:val="en-GB"/>
        </w:rPr>
        <w:t xml:space="preserve">Action Plans: </w:t>
      </w:r>
    </w:p>
    <w:tbl>
      <w:tblPr>
        <w:tblW w:w="9180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5152"/>
        <w:gridCol w:w="1620"/>
        <w:gridCol w:w="1733"/>
      </w:tblGrid>
      <w:tr w:rsidR="00806F09" w:rsidRPr="00603BC9" w14:paraId="7873E966" w14:textId="77777777" w:rsidTr="00F90E59">
        <w:trPr>
          <w:trHeight w:val="382"/>
        </w:trPr>
        <w:tc>
          <w:tcPr>
            <w:tcW w:w="675" w:type="dxa"/>
            <w:vAlign w:val="center"/>
          </w:tcPr>
          <w:p w14:paraId="506D7985" w14:textId="77777777" w:rsidR="00806F09" w:rsidRPr="00603BC9" w:rsidRDefault="00806F09" w:rsidP="00F90E59">
            <w:pPr>
              <w:spacing w:after="0"/>
              <w:rPr>
                <w:rFonts w:ascii="Aptos Display" w:hAnsi="Aptos Display" w:cs="Calibri"/>
                <w:b/>
                <w:color w:val="000000"/>
                <w:lang w:val="en-GB"/>
              </w:rPr>
            </w:pPr>
            <w:r w:rsidRPr="00603BC9">
              <w:rPr>
                <w:rFonts w:ascii="Aptos Display" w:hAnsi="Aptos Display" w:cs="Calibri"/>
                <w:b/>
                <w:color w:val="000000"/>
                <w:lang w:val="en-GB"/>
              </w:rPr>
              <w:t>SL.</w:t>
            </w:r>
          </w:p>
        </w:tc>
        <w:tc>
          <w:tcPr>
            <w:tcW w:w="5152" w:type="dxa"/>
            <w:vAlign w:val="center"/>
          </w:tcPr>
          <w:p w14:paraId="12DBD356" w14:textId="77777777" w:rsidR="00806F09" w:rsidRPr="00603BC9" w:rsidRDefault="00806F09" w:rsidP="00F90E59">
            <w:pPr>
              <w:spacing w:after="0"/>
              <w:rPr>
                <w:rFonts w:ascii="Aptos Display" w:hAnsi="Aptos Display" w:cs="Calibri"/>
                <w:b/>
                <w:color w:val="000000"/>
                <w:lang w:val="en-GB"/>
              </w:rPr>
            </w:pPr>
            <w:r w:rsidRPr="00603BC9">
              <w:rPr>
                <w:rFonts w:ascii="Aptos Display" w:hAnsi="Aptos Display" w:cs="Calibri"/>
                <w:b/>
                <w:color w:val="000000" w:themeColor="text1"/>
                <w:lang w:val="en-GB"/>
              </w:rPr>
              <w:t>Action Plans and Assigned Activities</w:t>
            </w:r>
          </w:p>
        </w:tc>
        <w:tc>
          <w:tcPr>
            <w:tcW w:w="1620" w:type="dxa"/>
            <w:vAlign w:val="center"/>
          </w:tcPr>
          <w:p w14:paraId="164752ED" w14:textId="77777777" w:rsidR="00806F09" w:rsidRPr="00603BC9" w:rsidRDefault="00806F09" w:rsidP="00F90E59">
            <w:pPr>
              <w:spacing w:after="0"/>
              <w:rPr>
                <w:rFonts w:ascii="Aptos Display" w:hAnsi="Aptos Display" w:cs="Calibri"/>
                <w:b/>
                <w:color w:val="000000"/>
                <w:lang w:val="en-GB"/>
              </w:rPr>
            </w:pPr>
            <w:r w:rsidRPr="00603BC9">
              <w:rPr>
                <w:rFonts w:ascii="Aptos Display" w:hAnsi="Aptos Display" w:cs="Calibri"/>
                <w:b/>
                <w:color w:val="000000"/>
                <w:lang w:val="en-GB"/>
              </w:rPr>
              <w:t>Assigned to</w:t>
            </w:r>
          </w:p>
        </w:tc>
        <w:tc>
          <w:tcPr>
            <w:tcW w:w="1733" w:type="dxa"/>
            <w:vAlign w:val="center"/>
          </w:tcPr>
          <w:p w14:paraId="494508EB" w14:textId="77777777" w:rsidR="00806F09" w:rsidRPr="00603BC9" w:rsidRDefault="00806F09" w:rsidP="00F90E59">
            <w:pPr>
              <w:spacing w:after="0"/>
              <w:rPr>
                <w:rFonts w:ascii="Aptos Display" w:hAnsi="Aptos Display" w:cs="Calibri"/>
                <w:b/>
                <w:color w:val="000000"/>
                <w:lang w:val="en-GB"/>
              </w:rPr>
            </w:pPr>
            <w:r w:rsidRPr="00603BC9">
              <w:rPr>
                <w:rFonts w:ascii="Aptos Display" w:hAnsi="Aptos Display" w:cs="Calibri"/>
                <w:b/>
                <w:color w:val="000000"/>
                <w:lang w:val="en-GB"/>
              </w:rPr>
              <w:t>Completion Date</w:t>
            </w:r>
          </w:p>
        </w:tc>
      </w:tr>
      <w:tr w:rsidR="009C6CC8" w:rsidRPr="00603BC9" w14:paraId="37F97AD3" w14:textId="77777777" w:rsidTr="00F90E59">
        <w:trPr>
          <w:trHeight w:val="382"/>
        </w:trPr>
        <w:tc>
          <w:tcPr>
            <w:tcW w:w="675" w:type="dxa"/>
            <w:vAlign w:val="center"/>
          </w:tcPr>
          <w:p w14:paraId="09EF84DC" w14:textId="62DFBADB" w:rsidR="009C6CC8" w:rsidRPr="00603BC9" w:rsidRDefault="009C6CC8" w:rsidP="00F90E59">
            <w:pPr>
              <w:spacing w:after="0"/>
              <w:rPr>
                <w:rFonts w:ascii="Aptos Display" w:hAnsi="Aptos Display" w:cs="Calibri"/>
                <w:bCs/>
                <w:color w:val="000000"/>
                <w:lang w:val="en-GB"/>
              </w:rPr>
            </w:pPr>
            <w:r>
              <w:rPr>
                <w:rFonts w:ascii="Aptos Display" w:hAnsi="Aptos Display" w:cs="Calibri"/>
                <w:bCs/>
                <w:color w:val="000000"/>
                <w:lang w:val="en-GB"/>
              </w:rPr>
              <w:t>1</w:t>
            </w:r>
          </w:p>
        </w:tc>
        <w:tc>
          <w:tcPr>
            <w:tcW w:w="5152" w:type="dxa"/>
            <w:vAlign w:val="center"/>
          </w:tcPr>
          <w:p w14:paraId="44C8A039" w14:textId="32CF1BEC" w:rsidR="009C6CC8" w:rsidRPr="00A05555" w:rsidRDefault="00105E4B" w:rsidP="00F90E59">
            <w:pPr>
              <w:spacing w:after="0"/>
              <w:rPr>
                <w:rFonts w:ascii="Aptos Display" w:hAnsi="Aptos Display" w:cs="Calibri"/>
                <w:bCs/>
                <w:color w:val="000000" w:themeColor="text1"/>
                <w:lang w:val="en-GB"/>
              </w:rPr>
            </w:pPr>
            <w:r w:rsidRPr="00105E4B">
              <w:rPr>
                <w:rFonts w:ascii="Aptos Display" w:hAnsi="Aptos Display" w:cs="Calibri"/>
                <w:bCs/>
                <w:color w:val="000000" w:themeColor="text1"/>
              </w:rPr>
              <w:t xml:space="preserve">Roll out digital </w:t>
            </w:r>
            <w:r>
              <w:rPr>
                <w:rFonts w:ascii="Aptos Display" w:hAnsi="Aptos Display" w:cs="Calibri"/>
                <w:bCs/>
                <w:color w:val="000000" w:themeColor="text1"/>
              </w:rPr>
              <w:t xml:space="preserve">Learning </w:t>
            </w:r>
            <w:r w:rsidR="00CF511B">
              <w:rPr>
                <w:rFonts w:ascii="Aptos Display" w:hAnsi="Aptos Display" w:cs="Calibri"/>
                <w:bCs/>
                <w:color w:val="000000" w:themeColor="text1"/>
              </w:rPr>
              <w:t xml:space="preserve">and Testing </w:t>
            </w:r>
            <w:r>
              <w:rPr>
                <w:rFonts w:ascii="Aptos Display" w:hAnsi="Aptos Display" w:cs="Calibri"/>
                <w:bCs/>
                <w:color w:val="000000" w:themeColor="text1"/>
              </w:rPr>
              <w:t>module</w:t>
            </w:r>
          </w:p>
        </w:tc>
        <w:tc>
          <w:tcPr>
            <w:tcW w:w="1620" w:type="dxa"/>
            <w:vAlign w:val="center"/>
          </w:tcPr>
          <w:p w14:paraId="5FB77C4D" w14:textId="61B34E3C" w:rsidR="009C6CC8" w:rsidRDefault="00CF511B" w:rsidP="00F90E59">
            <w:pPr>
              <w:spacing w:after="0"/>
              <w:rPr>
                <w:rFonts w:ascii="Aptos Display" w:hAnsi="Aptos Display" w:cs="Calibri"/>
                <w:bCs/>
                <w:color w:val="000000"/>
                <w:lang w:val="en-GB"/>
              </w:rPr>
            </w:pPr>
            <w:r>
              <w:rPr>
                <w:rFonts w:ascii="Aptos Display" w:hAnsi="Aptos Display" w:cs="Calibri"/>
                <w:bCs/>
                <w:color w:val="000000"/>
                <w:lang w:val="en-GB"/>
              </w:rPr>
              <w:t>ARM</w:t>
            </w:r>
            <w:r w:rsidR="00C4669E">
              <w:rPr>
                <w:rFonts w:ascii="Aptos Display" w:hAnsi="Aptos Display" w:cs="Calibri"/>
                <w:bCs/>
                <w:color w:val="000000"/>
                <w:lang w:val="en-GB"/>
              </w:rPr>
              <w:t>- Engg</w:t>
            </w:r>
          </w:p>
        </w:tc>
        <w:tc>
          <w:tcPr>
            <w:tcW w:w="1733" w:type="dxa"/>
            <w:vAlign w:val="center"/>
          </w:tcPr>
          <w:p w14:paraId="1D288EC2" w14:textId="77777777" w:rsidR="009C6CC8" w:rsidRPr="00603BC9" w:rsidRDefault="009C6CC8" w:rsidP="00F90E59">
            <w:pPr>
              <w:spacing w:after="0"/>
              <w:rPr>
                <w:rFonts w:ascii="Aptos Display" w:hAnsi="Aptos Display" w:cs="Calibri"/>
                <w:bCs/>
                <w:color w:val="000000"/>
                <w:lang w:val="en-GB"/>
              </w:rPr>
            </w:pPr>
          </w:p>
        </w:tc>
      </w:tr>
      <w:tr w:rsidR="009C6CC8" w:rsidRPr="00603BC9" w14:paraId="4A1564B4" w14:textId="77777777" w:rsidTr="00F90E59">
        <w:trPr>
          <w:trHeight w:val="382"/>
        </w:trPr>
        <w:tc>
          <w:tcPr>
            <w:tcW w:w="675" w:type="dxa"/>
            <w:vAlign w:val="center"/>
          </w:tcPr>
          <w:p w14:paraId="175DF415" w14:textId="3C10439E" w:rsidR="009C6CC8" w:rsidRPr="00603BC9" w:rsidRDefault="009C6CC8" w:rsidP="00F90E59">
            <w:pPr>
              <w:spacing w:after="0"/>
              <w:rPr>
                <w:rFonts w:ascii="Aptos Display" w:hAnsi="Aptos Display" w:cs="Calibri"/>
                <w:bCs/>
                <w:color w:val="000000"/>
                <w:lang w:val="en-GB"/>
              </w:rPr>
            </w:pPr>
            <w:r>
              <w:rPr>
                <w:rFonts w:ascii="Aptos Display" w:hAnsi="Aptos Display" w:cs="Calibri"/>
                <w:bCs/>
                <w:color w:val="000000"/>
                <w:lang w:val="en-GB"/>
              </w:rPr>
              <w:t>2</w:t>
            </w:r>
          </w:p>
        </w:tc>
        <w:tc>
          <w:tcPr>
            <w:tcW w:w="5152" w:type="dxa"/>
            <w:vAlign w:val="center"/>
          </w:tcPr>
          <w:p w14:paraId="0A69770A" w14:textId="05D3B01C" w:rsidR="009C6CC8" w:rsidRPr="0077146F" w:rsidRDefault="00CF511B" w:rsidP="00F90E59">
            <w:pPr>
              <w:spacing w:after="0"/>
              <w:rPr>
                <w:rFonts w:ascii="Aptos Display" w:hAnsi="Aptos Display" w:cs="Calibri"/>
                <w:bCs/>
                <w:color w:val="000000" w:themeColor="text1"/>
                <w:lang w:val="en-GB"/>
              </w:rPr>
            </w:pPr>
            <w:r w:rsidRPr="00CF511B">
              <w:rPr>
                <w:rFonts w:ascii="Aptos Display" w:hAnsi="Aptos Display" w:cs="Calibri"/>
                <w:bCs/>
                <w:color w:val="000000" w:themeColor="text1"/>
              </w:rPr>
              <w:t>Prepare customer need assessment template</w:t>
            </w:r>
            <w:r w:rsidR="003D0A01">
              <w:rPr>
                <w:rFonts w:ascii="Aptos Display" w:hAnsi="Aptos Display" w:cs="Calibri"/>
                <w:bCs/>
                <w:color w:val="000000" w:themeColor="text1"/>
              </w:rPr>
              <w:t xml:space="preserve"> </w:t>
            </w:r>
            <w:r w:rsidR="003D0A01" w:rsidRPr="00F43D30">
              <w:rPr>
                <w:rFonts w:ascii="Aptos Display" w:hAnsi="Aptos Display" w:cs="Calibri"/>
                <w:bCs/>
                <w:color w:val="000000" w:themeColor="text1"/>
              </w:rPr>
              <w:t xml:space="preserve">mapping </w:t>
            </w:r>
            <w:r w:rsidR="003D0A01">
              <w:rPr>
                <w:rFonts w:ascii="Aptos Display" w:hAnsi="Aptos Display" w:cs="Calibri"/>
                <w:bCs/>
                <w:color w:val="000000" w:themeColor="text1"/>
              </w:rPr>
              <w:t xml:space="preserve">with product and </w:t>
            </w:r>
            <w:r w:rsidR="003D0A01" w:rsidRPr="00F43D30">
              <w:rPr>
                <w:rFonts w:ascii="Aptos Display" w:hAnsi="Aptos Display" w:cs="Calibri"/>
                <w:bCs/>
                <w:color w:val="000000" w:themeColor="text1"/>
              </w:rPr>
              <w:t>sales failure reasons</w:t>
            </w:r>
          </w:p>
        </w:tc>
        <w:tc>
          <w:tcPr>
            <w:tcW w:w="1620" w:type="dxa"/>
            <w:vAlign w:val="center"/>
          </w:tcPr>
          <w:p w14:paraId="0B0870F6" w14:textId="5ADB52AF" w:rsidR="009C6CC8" w:rsidRDefault="00C4669E" w:rsidP="00F90E59">
            <w:pPr>
              <w:spacing w:after="0"/>
              <w:rPr>
                <w:rFonts w:ascii="Aptos Display" w:hAnsi="Aptos Display" w:cs="Calibri"/>
                <w:bCs/>
                <w:color w:val="000000"/>
                <w:lang w:val="en-GB"/>
              </w:rPr>
            </w:pPr>
            <w:r w:rsidRPr="00C4669E">
              <w:rPr>
                <w:rFonts w:ascii="Aptos Display" w:hAnsi="Aptos Display" w:cs="Calibri"/>
                <w:bCs/>
                <w:color w:val="000000"/>
              </w:rPr>
              <w:t>MT-BFSI</w:t>
            </w:r>
            <w:r w:rsidR="00574707">
              <w:rPr>
                <w:rFonts w:ascii="Aptos Display" w:hAnsi="Aptos Display" w:cs="Calibri"/>
                <w:bCs/>
                <w:color w:val="000000"/>
              </w:rPr>
              <w:t xml:space="preserve"> + </w:t>
            </w:r>
            <w:r w:rsidRPr="00C4669E">
              <w:rPr>
                <w:rFonts w:ascii="Aptos Display" w:hAnsi="Aptos Display" w:cs="Calibri"/>
                <w:bCs/>
                <w:color w:val="000000"/>
              </w:rPr>
              <w:t>SAR-ECom</w:t>
            </w:r>
          </w:p>
        </w:tc>
        <w:tc>
          <w:tcPr>
            <w:tcW w:w="1733" w:type="dxa"/>
            <w:vAlign w:val="center"/>
          </w:tcPr>
          <w:p w14:paraId="5DE234EE" w14:textId="77777777" w:rsidR="009C6CC8" w:rsidRPr="00603BC9" w:rsidRDefault="009C6CC8" w:rsidP="00F90E59">
            <w:pPr>
              <w:spacing w:after="0"/>
              <w:rPr>
                <w:rFonts w:ascii="Aptos Display" w:hAnsi="Aptos Display" w:cs="Calibri"/>
                <w:bCs/>
                <w:color w:val="000000"/>
                <w:lang w:val="en-GB"/>
              </w:rPr>
            </w:pPr>
          </w:p>
        </w:tc>
      </w:tr>
      <w:tr w:rsidR="009C6CC8" w:rsidRPr="00603BC9" w14:paraId="62485AC3" w14:textId="77777777" w:rsidTr="00F90E59">
        <w:trPr>
          <w:trHeight w:val="382"/>
        </w:trPr>
        <w:tc>
          <w:tcPr>
            <w:tcW w:w="675" w:type="dxa"/>
            <w:vAlign w:val="center"/>
          </w:tcPr>
          <w:p w14:paraId="4F33F712" w14:textId="56FED8FE" w:rsidR="009C6CC8" w:rsidRPr="00603BC9" w:rsidRDefault="009C6CC8" w:rsidP="00F90E59">
            <w:pPr>
              <w:spacing w:after="0"/>
              <w:rPr>
                <w:rFonts w:ascii="Aptos Display" w:hAnsi="Aptos Display" w:cs="Calibri"/>
                <w:bCs/>
                <w:color w:val="000000"/>
                <w:lang w:val="en-GB"/>
              </w:rPr>
            </w:pPr>
            <w:r>
              <w:rPr>
                <w:rFonts w:ascii="Aptos Display" w:hAnsi="Aptos Display" w:cs="Calibri"/>
                <w:bCs/>
                <w:color w:val="000000"/>
                <w:lang w:val="en-GB"/>
              </w:rPr>
              <w:t>3</w:t>
            </w:r>
          </w:p>
        </w:tc>
        <w:tc>
          <w:tcPr>
            <w:tcW w:w="5152" w:type="dxa"/>
            <w:vAlign w:val="center"/>
          </w:tcPr>
          <w:p w14:paraId="179A540B" w14:textId="13BC6DFE" w:rsidR="009C6CC8" w:rsidRPr="0077146F" w:rsidRDefault="00C4669E" w:rsidP="00F90E59">
            <w:pPr>
              <w:spacing w:after="0"/>
              <w:rPr>
                <w:rFonts w:ascii="Aptos Display" w:hAnsi="Aptos Display" w:cs="Calibri"/>
                <w:bCs/>
                <w:color w:val="000000" w:themeColor="text1"/>
                <w:lang w:val="en-GB"/>
              </w:rPr>
            </w:pPr>
            <w:r w:rsidRPr="00C4669E">
              <w:rPr>
                <w:rFonts w:ascii="Aptos Display" w:hAnsi="Aptos Display" w:cs="Calibri"/>
                <w:bCs/>
                <w:color w:val="000000" w:themeColor="text1"/>
              </w:rPr>
              <w:t>Digitalize need assessment template</w:t>
            </w:r>
            <w:r w:rsidR="00F43D30">
              <w:rPr>
                <w:rFonts w:ascii="Aptos Display" w:hAnsi="Aptos Display" w:cs="Calibri"/>
                <w:bCs/>
                <w:color w:val="000000" w:themeColor="text1"/>
              </w:rPr>
              <w:t xml:space="preserve"> </w:t>
            </w:r>
            <w:r w:rsidR="00F43D30" w:rsidRPr="00F43D30">
              <w:rPr>
                <w:rFonts w:ascii="Aptos Display" w:hAnsi="Aptos Display" w:cs="Calibri"/>
                <w:bCs/>
                <w:color w:val="000000" w:themeColor="text1"/>
              </w:rPr>
              <w:t xml:space="preserve">mapping </w:t>
            </w:r>
            <w:r w:rsidR="00F43D30">
              <w:rPr>
                <w:rFonts w:ascii="Aptos Display" w:hAnsi="Aptos Display" w:cs="Calibri"/>
                <w:bCs/>
                <w:color w:val="000000" w:themeColor="text1"/>
              </w:rPr>
              <w:t xml:space="preserve">with product and </w:t>
            </w:r>
            <w:r w:rsidR="00F43D30" w:rsidRPr="00F43D30">
              <w:rPr>
                <w:rFonts w:ascii="Aptos Display" w:hAnsi="Aptos Display" w:cs="Calibri"/>
                <w:bCs/>
                <w:color w:val="000000" w:themeColor="text1"/>
              </w:rPr>
              <w:t>sales failure reasons</w:t>
            </w:r>
          </w:p>
        </w:tc>
        <w:tc>
          <w:tcPr>
            <w:tcW w:w="1620" w:type="dxa"/>
            <w:vAlign w:val="center"/>
          </w:tcPr>
          <w:p w14:paraId="1696F00F" w14:textId="44FDE786" w:rsidR="009C6CC8" w:rsidRDefault="00C4669E" w:rsidP="00F90E59">
            <w:pPr>
              <w:spacing w:after="0"/>
              <w:rPr>
                <w:rFonts w:ascii="Aptos Display" w:hAnsi="Aptos Display" w:cs="Calibri"/>
                <w:bCs/>
                <w:color w:val="000000"/>
                <w:lang w:val="en-GB"/>
              </w:rPr>
            </w:pPr>
            <w:r>
              <w:rPr>
                <w:rFonts w:ascii="Aptos Display" w:hAnsi="Aptos Display" w:cs="Calibri"/>
                <w:bCs/>
                <w:color w:val="000000"/>
                <w:lang w:val="en-GB"/>
              </w:rPr>
              <w:t>ARM-Engg</w:t>
            </w:r>
          </w:p>
        </w:tc>
        <w:tc>
          <w:tcPr>
            <w:tcW w:w="1733" w:type="dxa"/>
            <w:vAlign w:val="center"/>
          </w:tcPr>
          <w:p w14:paraId="37841C8F" w14:textId="77777777" w:rsidR="009C6CC8" w:rsidRPr="00603BC9" w:rsidRDefault="009C6CC8" w:rsidP="00F90E59">
            <w:pPr>
              <w:spacing w:after="0"/>
              <w:rPr>
                <w:rFonts w:ascii="Aptos Display" w:hAnsi="Aptos Display" w:cs="Calibri"/>
                <w:bCs/>
                <w:color w:val="000000"/>
                <w:lang w:val="en-GB"/>
              </w:rPr>
            </w:pPr>
          </w:p>
        </w:tc>
      </w:tr>
      <w:tr w:rsidR="009C6CC8" w:rsidRPr="00603BC9" w14:paraId="17C329DE" w14:textId="77777777" w:rsidTr="00F90E59">
        <w:trPr>
          <w:trHeight w:val="382"/>
        </w:trPr>
        <w:tc>
          <w:tcPr>
            <w:tcW w:w="675" w:type="dxa"/>
            <w:vAlign w:val="center"/>
          </w:tcPr>
          <w:p w14:paraId="21758F64" w14:textId="09D764E3" w:rsidR="009C6CC8" w:rsidRPr="00603BC9" w:rsidRDefault="009C6CC8" w:rsidP="00F90E59">
            <w:pPr>
              <w:spacing w:after="0"/>
              <w:rPr>
                <w:rFonts w:ascii="Aptos Display" w:hAnsi="Aptos Display" w:cs="Calibri"/>
                <w:bCs/>
                <w:color w:val="000000"/>
                <w:lang w:val="en-GB"/>
              </w:rPr>
            </w:pPr>
            <w:r>
              <w:rPr>
                <w:rFonts w:ascii="Aptos Display" w:hAnsi="Aptos Display" w:cs="Calibri"/>
                <w:bCs/>
                <w:color w:val="000000"/>
                <w:lang w:val="en-GB"/>
              </w:rPr>
              <w:t>4</w:t>
            </w:r>
          </w:p>
        </w:tc>
        <w:tc>
          <w:tcPr>
            <w:tcW w:w="5152" w:type="dxa"/>
            <w:vAlign w:val="center"/>
          </w:tcPr>
          <w:p w14:paraId="360AAEB8" w14:textId="388D2431" w:rsidR="009C6CC8" w:rsidRPr="00837921" w:rsidRDefault="00574707" w:rsidP="00F90E59">
            <w:pPr>
              <w:spacing w:after="0"/>
              <w:rPr>
                <w:rFonts w:ascii="Aptos Display" w:hAnsi="Aptos Display" w:cs="Calibri"/>
                <w:bCs/>
                <w:color w:val="000000" w:themeColor="text1"/>
                <w:lang w:val="en-GB"/>
              </w:rPr>
            </w:pPr>
            <w:r w:rsidRPr="00574707">
              <w:rPr>
                <w:rFonts w:ascii="Aptos Display" w:hAnsi="Aptos Display" w:cs="Calibri"/>
                <w:bCs/>
                <w:color w:val="000000" w:themeColor="text1"/>
              </w:rPr>
              <w:t>Shorten NPSB pitch video to under 1 minute</w:t>
            </w:r>
          </w:p>
        </w:tc>
        <w:tc>
          <w:tcPr>
            <w:tcW w:w="1620" w:type="dxa"/>
            <w:vAlign w:val="center"/>
          </w:tcPr>
          <w:p w14:paraId="52DD95F2" w14:textId="2678AF67" w:rsidR="009C6CC8" w:rsidRDefault="00574707" w:rsidP="00F90E59">
            <w:pPr>
              <w:spacing w:after="0"/>
              <w:rPr>
                <w:rFonts w:ascii="Aptos Display" w:hAnsi="Aptos Display" w:cs="Calibri"/>
                <w:bCs/>
                <w:color w:val="000000"/>
                <w:lang w:val="en-GB"/>
              </w:rPr>
            </w:pPr>
            <w:r w:rsidRPr="00C4669E">
              <w:rPr>
                <w:rFonts w:ascii="Aptos Display" w:hAnsi="Aptos Display" w:cs="Calibri"/>
                <w:bCs/>
                <w:color w:val="000000"/>
              </w:rPr>
              <w:t>MT-BFSI</w:t>
            </w:r>
          </w:p>
        </w:tc>
        <w:tc>
          <w:tcPr>
            <w:tcW w:w="1733" w:type="dxa"/>
            <w:vAlign w:val="center"/>
          </w:tcPr>
          <w:p w14:paraId="19CE3B3C" w14:textId="701D4BD1" w:rsidR="009C6CC8" w:rsidRPr="00603BC9" w:rsidRDefault="009C6CC8" w:rsidP="00F90E59">
            <w:pPr>
              <w:spacing w:after="0"/>
              <w:rPr>
                <w:rFonts w:ascii="Aptos Display" w:hAnsi="Aptos Display" w:cs="Calibri"/>
                <w:bCs/>
                <w:color w:val="000000"/>
                <w:lang w:val="en-GB"/>
              </w:rPr>
            </w:pPr>
          </w:p>
        </w:tc>
      </w:tr>
      <w:tr w:rsidR="006E1AE7" w:rsidRPr="00603BC9" w14:paraId="163D1641" w14:textId="77777777" w:rsidTr="00F90E59">
        <w:trPr>
          <w:trHeight w:val="382"/>
        </w:trPr>
        <w:tc>
          <w:tcPr>
            <w:tcW w:w="675" w:type="dxa"/>
            <w:vAlign w:val="center"/>
          </w:tcPr>
          <w:p w14:paraId="62CFF9D1" w14:textId="1E49C301" w:rsidR="006E1AE7" w:rsidRDefault="008C2E87" w:rsidP="00F90E59">
            <w:pPr>
              <w:spacing w:after="0"/>
              <w:rPr>
                <w:rFonts w:ascii="Aptos Display" w:hAnsi="Aptos Display" w:cs="Calibri"/>
                <w:bCs/>
                <w:color w:val="000000"/>
                <w:lang w:val="en-GB"/>
              </w:rPr>
            </w:pPr>
            <w:r>
              <w:rPr>
                <w:rFonts w:ascii="Aptos Display" w:hAnsi="Aptos Display" w:cs="Calibri"/>
                <w:bCs/>
                <w:color w:val="000000"/>
                <w:lang w:val="en-GB"/>
              </w:rPr>
              <w:t>5</w:t>
            </w:r>
          </w:p>
        </w:tc>
        <w:tc>
          <w:tcPr>
            <w:tcW w:w="5152" w:type="dxa"/>
            <w:vAlign w:val="center"/>
          </w:tcPr>
          <w:p w14:paraId="5FAFB4FE" w14:textId="158D3BA8" w:rsidR="006E1AE7" w:rsidRPr="00AD77C7" w:rsidRDefault="00B06A95" w:rsidP="00F90E59">
            <w:pPr>
              <w:spacing w:after="0"/>
              <w:rPr>
                <w:rFonts w:ascii="Aptos Display" w:hAnsi="Aptos Display" w:cs="Calibri"/>
                <w:bCs/>
                <w:color w:val="000000" w:themeColor="text1"/>
              </w:rPr>
            </w:pPr>
            <w:r w:rsidRPr="00B06A95">
              <w:rPr>
                <w:rFonts w:ascii="Aptos Display" w:hAnsi="Aptos Display" w:cs="Calibri"/>
                <w:bCs/>
                <w:color w:val="000000" w:themeColor="text1"/>
              </w:rPr>
              <w:t>Develop system to track sales attitude/behavior</w:t>
            </w:r>
          </w:p>
        </w:tc>
        <w:tc>
          <w:tcPr>
            <w:tcW w:w="1620" w:type="dxa"/>
            <w:vAlign w:val="center"/>
          </w:tcPr>
          <w:p w14:paraId="72BF6DF4" w14:textId="4E57B565" w:rsidR="006E1AE7" w:rsidRDefault="003D0A01" w:rsidP="00F90E59">
            <w:pPr>
              <w:spacing w:after="0"/>
              <w:rPr>
                <w:rFonts w:ascii="Aptos Display" w:hAnsi="Aptos Display" w:cs="Calibri"/>
                <w:bCs/>
                <w:color w:val="000000"/>
                <w:lang w:val="en-GB"/>
              </w:rPr>
            </w:pPr>
            <w:r>
              <w:rPr>
                <w:rFonts w:ascii="Aptos Display" w:hAnsi="Aptos Display" w:cs="Calibri"/>
                <w:bCs/>
                <w:color w:val="000000"/>
                <w:lang w:val="en-GB"/>
              </w:rPr>
              <w:t>ARM-Engg</w:t>
            </w:r>
          </w:p>
        </w:tc>
        <w:tc>
          <w:tcPr>
            <w:tcW w:w="1733" w:type="dxa"/>
            <w:vAlign w:val="center"/>
          </w:tcPr>
          <w:p w14:paraId="34EA293F" w14:textId="77777777" w:rsidR="006E1AE7" w:rsidRPr="00603BC9" w:rsidRDefault="006E1AE7" w:rsidP="00F90E59">
            <w:pPr>
              <w:spacing w:after="0"/>
              <w:rPr>
                <w:rFonts w:ascii="Aptos Display" w:hAnsi="Aptos Display" w:cs="Calibri"/>
                <w:bCs/>
                <w:color w:val="000000"/>
                <w:lang w:val="en-GB"/>
              </w:rPr>
            </w:pPr>
          </w:p>
        </w:tc>
      </w:tr>
      <w:tr w:rsidR="00D118CF" w:rsidRPr="00603BC9" w14:paraId="7F708423" w14:textId="77777777" w:rsidTr="00F90E59">
        <w:trPr>
          <w:trHeight w:val="382"/>
        </w:trPr>
        <w:tc>
          <w:tcPr>
            <w:tcW w:w="675" w:type="dxa"/>
            <w:vAlign w:val="center"/>
          </w:tcPr>
          <w:p w14:paraId="4EDE6610" w14:textId="1A8A2B5A" w:rsidR="00D118CF" w:rsidRDefault="00D118CF" w:rsidP="00F90E59">
            <w:pPr>
              <w:spacing w:after="0"/>
              <w:rPr>
                <w:rFonts w:ascii="Aptos Display" w:hAnsi="Aptos Display" w:cs="Calibri"/>
                <w:bCs/>
                <w:color w:val="000000"/>
                <w:lang w:val="en-GB"/>
              </w:rPr>
            </w:pPr>
            <w:r>
              <w:rPr>
                <w:rFonts w:ascii="Aptos Display" w:hAnsi="Aptos Display" w:cs="Calibri"/>
                <w:bCs/>
                <w:color w:val="000000"/>
                <w:lang w:val="en-GB"/>
              </w:rPr>
              <w:t>6</w:t>
            </w:r>
          </w:p>
        </w:tc>
        <w:tc>
          <w:tcPr>
            <w:tcW w:w="5152" w:type="dxa"/>
            <w:vAlign w:val="center"/>
          </w:tcPr>
          <w:p w14:paraId="44FE5DFC" w14:textId="540E26AA" w:rsidR="00D118CF" w:rsidRPr="00D118CF" w:rsidRDefault="003D0A01" w:rsidP="00F90E59">
            <w:pPr>
              <w:spacing w:after="0"/>
              <w:rPr>
                <w:rFonts w:ascii="Aptos Display" w:hAnsi="Aptos Display" w:cs="Calibri"/>
                <w:bCs/>
                <w:color w:val="000000" w:themeColor="text1"/>
              </w:rPr>
            </w:pPr>
            <w:r w:rsidRPr="003D0A01">
              <w:rPr>
                <w:rFonts w:ascii="Aptos Display" w:hAnsi="Aptos Display" w:cs="Calibri"/>
                <w:bCs/>
                <w:color w:val="000000" w:themeColor="text1"/>
              </w:rPr>
              <w:t>Finalize new organogram</w:t>
            </w:r>
          </w:p>
        </w:tc>
        <w:tc>
          <w:tcPr>
            <w:tcW w:w="1620" w:type="dxa"/>
            <w:vAlign w:val="center"/>
          </w:tcPr>
          <w:p w14:paraId="6D687525" w14:textId="5C8FFD4E" w:rsidR="00D118CF" w:rsidRDefault="003D0A01" w:rsidP="00F90E59">
            <w:pPr>
              <w:spacing w:after="0"/>
              <w:rPr>
                <w:rFonts w:ascii="Aptos Display" w:hAnsi="Aptos Display" w:cs="Calibri"/>
                <w:bCs/>
                <w:color w:val="000000"/>
                <w:lang w:val="en-GB"/>
              </w:rPr>
            </w:pPr>
            <w:r>
              <w:rPr>
                <w:rFonts w:ascii="Aptos Display" w:hAnsi="Aptos Display" w:cs="Calibri"/>
                <w:bCs/>
                <w:color w:val="000000"/>
                <w:lang w:val="en-GB"/>
              </w:rPr>
              <w:t>Management</w:t>
            </w:r>
          </w:p>
        </w:tc>
        <w:tc>
          <w:tcPr>
            <w:tcW w:w="1733" w:type="dxa"/>
            <w:vAlign w:val="center"/>
          </w:tcPr>
          <w:p w14:paraId="5B62FC28" w14:textId="77777777" w:rsidR="00D118CF" w:rsidRPr="00603BC9" w:rsidRDefault="00D118CF" w:rsidP="00F90E59">
            <w:pPr>
              <w:spacing w:after="0"/>
              <w:rPr>
                <w:rFonts w:ascii="Aptos Display" w:hAnsi="Aptos Display" w:cs="Calibri"/>
                <w:bCs/>
                <w:color w:val="000000"/>
                <w:lang w:val="en-GB"/>
              </w:rPr>
            </w:pPr>
          </w:p>
        </w:tc>
      </w:tr>
      <w:tr w:rsidR="0082175F" w:rsidRPr="00603BC9" w14:paraId="7F018AE0" w14:textId="77777777" w:rsidTr="00F90E59">
        <w:trPr>
          <w:trHeight w:val="382"/>
        </w:trPr>
        <w:tc>
          <w:tcPr>
            <w:tcW w:w="675" w:type="dxa"/>
            <w:vAlign w:val="center"/>
          </w:tcPr>
          <w:p w14:paraId="02985BFC" w14:textId="7939C1CF" w:rsidR="0082175F" w:rsidRDefault="0082175F" w:rsidP="00F90E59">
            <w:pPr>
              <w:spacing w:after="0"/>
              <w:rPr>
                <w:rFonts w:ascii="Aptos Display" w:hAnsi="Aptos Display" w:cs="Calibri"/>
                <w:bCs/>
                <w:color w:val="000000"/>
                <w:lang w:val="en-GB"/>
              </w:rPr>
            </w:pPr>
            <w:r>
              <w:rPr>
                <w:rFonts w:ascii="Aptos Display" w:hAnsi="Aptos Display" w:cs="Calibri"/>
                <w:bCs/>
                <w:color w:val="000000"/>
                <w:lang w:val="en-GB"/>
              </w:rPr>
              <w:t>7</w:t>
            </w:r>
          </w:p>
        </w:tc>
        <w:tc>
          <w:tcPr>
            <w:tcW w:w="5152" w:type="dxa"/>
            <w:vAlign w:val="center"/>
          </w:tcPr>
          <w:p w14:paraId="2A0D7790" w14:textId="36DE8D80" w:rsidR="0082175F" w:rsidRDefault="003D0A01" w:rsidP="00F90E59">
            <w:pPr>
              <w:spacing w:after="0"/>
              <w:rPr>
                <w:rFonts w:ascii="Aptos Display" w:hAnsi="Aptos Display" w:cs="Calibri"/>
                <w:bCs/>
                <w:color w:val="000000" w:themeColor="text1"/>
              </w:rPr>
            </w:pPr>
            <w:r w:rsidRPr="0080693E">
              <w:rPr>
                <w:rFonts w:ascii="Aptos" w:hAnsi="Aptos"/>
              </w:rPr>
              <w:t>prepare revised sales pitches for all products as per his guidelines.</w:t>
            </w:r>
          </w:p>
        </w:tc>
        <w:tc>
          <w:tcPr>
            <w:tcW w:w="1620" w:type="dxa"/>
            <w:vAlign w:val="center"/>
          </w:tcPr>
          <w:p w14:paraId="61B09ED0" w14:textId="35E90E0F" w:rsidR="0082175F" w:rsidRDefault="003E77CF" w:rsidP="00F90E59">
            <w:pPr>
              <w:spacing w:after="0"/>
              <w:rPr>
                <w:rFonts w:ascii="Aptos Display" w:hAnsi="Aptos Display" w:cs="Calibri"/>
                <w:bCs/>
                <w:color w:val="000000"/>
                <w:lang w:val="en-GB"/>
              </w:rPr>
            </w:pPr>
            <w:r w:rsidRPr="00C4669E">
              <w:rPr>
                <w:rFonts w:ascii="Aptos Display" w:hAnsi="Aptos Display" w:cs="Calibri"/>
                <w:bCs/>
                <w:color w:val="000000"/>
              </w:rPr>
              <w:t>MT-BFSI</w:t>
            </w:r>
            <w:r>
              <w:rPr>
                <w:rFonts w:ascii="Aptos Display" w:hAnsi="Aptos Display" w:cs="Calibri"/>
                <w:bCs/>
                <w:color w:val="000000"/>
              </w:rPr>
              <w:t xml:space="preserve"> + </w:t>
            </w:r>
            <w:r w:rsidRPr="00C4669E">
              <w:rPr>
                <w:rFonts w:ascii="Aptos Display" w:hAnsi="Aptos Display" w:cs="Calibri"/>
                <w:bCs/>
                <w:color w:val="000000"/>
              </w:rPr>
              <w:t>SAR-ECom</w:t>
            </w:r>
          </w:p>
        </w:tc>
        <w:tc>
          <w:tcPr>
            <w:tcW w:w="1733" w:type="dxa"/>
            <w:vAlign w:val="center"/>
          </w:tcPr>
          <w:p w14:paraId="4FC977B0" w14:textId="77777777" w:rsidR="0082175F" w:rsidRPr="00603BC9" w:rsidRDefault="0082175F" w:rsidP="00F90E59">
            <w:pPr>
              <w:spacing w:after="0"/>
              <w:rPr>
                <w:rFonts w:ascii="Aptos Display" w:hAnsi="Aptos Display" w:cs="Calibri"/>
                <w:bCs/>
                <w:color w:val="000000"/>
                <w:lang w:val="en-GB"/>
              </w:rPr>
            </w:pPr>
          </w:p>
        </w:tc>
      </w:tr>
      <w:tr w:rsidR="005E05C7" w:rsidRPr="00603BC9" w14:paraId="39B6C2F0" w14:textId="77777777" w:rsidTr="00F90E59">
        <w:trPr>
          <w:trHeight w:val="382"/>
        </w:trPr>
        <w:tc>
          <w:tcPr>
            <w:tcW w:w="675" w:type="dxa"/>
            <w:vAlign w:val="center"/>
          </w:tcPr>
          <w:p w14:paraId="7D1ED63A" w14:textId="33613500" w:rsidR="005E05C7" w:rsidRDefault="005E05C7" w:rsidP="00F90E59">
            <w:pPr>
              <w:spacing w:after="0"/>
              <w:rPr>
                <w:rFonts w:ascii="Aptos Display" w:hAnsi="Aptos Display" w:cs="Calibri"/>
                <w:bCs/>
                <w:color w:val="000000"/>
                <w:lang w:val="en-GB"/>
              </w:rPr>
            </w:pPr>
            <w:r>
              <w:rPr>
                <w:rFonts w:ascii="Aptos Display" w:hAnsi="Aptos Display" w:cs="Calibri"/>
                <w:bCs/>
                <w:color w:val="000000"/>
                <w:lang w:val="en-GB"/>
              </w:rPr>
              <w:t>8</w:t>
            </w:r>
          </w:p>
        </w:tc>
        <w:tc>
          <w:tcPr>
            <w:tcW w:w="5152" w:type="dxa"/>
            <w:vAlign w:val="center"/>
          </w:tcPr>
          <w:p w14:paraId="230D793D" w14:textId="385F68CC" w:rsidR="005E05C7" w:rsidRPr="005E05C7" w:rsidRDefault="00605E1F" w:rsidP="00F90E59">
            <w:pPr>
              <w:spacing w:after="0"/>
              <w:rPr>
                <w:rFonts w:ascii="Aptos Display" w:hAnsi="Aptos Display" w:cs="Calibri"/>
                <w:bCs/>
                <w:color w:val="000000" w:themeColor="text1"/>
              </w:rPr>
            </w:pPr>
            <w:r>
              <w:rPr>
                <w:rFonts w:ascii="Aptos Display" w:hAnsi="Aptos Display" w:cs="Calibri"/>
                <w:bCs/>
                <w:color w:val="000000" w:themeColor="text1"/>
              </w:rPr>
              <w:t>AI based analysis of all products and client segment</w:t>
            </w:r>
          </w:p>
        </w:tc>
        <w:tc>
          <w:tcPr>
            <w:tcW w:w="1620" w:type="dxa"/>
            <w:vAlign w:val="center"/>
          </w:tcPr>
          <w:p w14:paraId="56F0F0E6" w14:textId="73E5C588" w:rsidR="005E05C7" w:rsidRDefault="00605E1F" w:rsidP="00F90E59">
            <w:pPr>
              <w:spacing w:after="0"/>
              <w:rPr>
                <w:rFonts w:ascii="Aptos Display" w:hAnsi="Aptos Display" w:cs="Calibri"/>
                <w:bCs/>
                <w:color w:val="000000"/>
                <w:lang w:val="en-GB"/>
              </w:rPr>
            </w:pPr>
            <w:r>
              <w:rPr>
                <w:rFonts w:ascii="Aptos Display" w:hAnsi="Aptos Display" w:cs="Calibri"/>
                <w:bCs/>
                <w:color w:val="000000"/>
                <w:lang w:val="en-GB"/>
              </w:rPr>
              <w:t>Sales Team</w:t>
            </w:r>
          </w:p>
        </w:tc>
        <w:tc>
          <w:tcPr>
            <w:tcW w:w="1733" w:type="dxa"/>
            <w:vAlign w:val="center"/>
          </w:tcPr>
          <w:p w14:paraId="74569C4A" w14:textId="77777777" w:rsidR="005E05C7" w:rsidRPr="00603BC9" w:rsidRDefault="005E05C7" w:rsidP="00F90E59">
            <w:pPr>
              <w:spacing w:after="0"/>
              <w:rPr>
                <w:rFonts w:ascii="Aptos Display" w:hAnsi="Aptos Display" w:cs="Calibri"/>
                <w:bCs/>
                <w:color w:val="000000"/>
                <w:lang w:val="en-GB"/>
              </w:rPr>
            </w:pPr>
          </w:p>
        </w:tc>
      </w:tr>
    </w:tbl>
    <w:p w14:paraId="374BAB6F" w14:textId="77777777" w:rsidR="002E758C" w:rsidRDefault="002E758C" w:rsidP="00A50325">
      <w:pPr>
        <w:spacing w:after="0" w:line="240" w:lineRule="auto"/>
        <w:rPr>
          <w:rFonts w:ascii="Aptos Display" w:hAnsi="Aptos Display"/>
          <w:bCs/>
        </w:rPr>
      </w:pPr>
    </w:p>
    <w:p w14:paraId="31F90A82" w14:textId="77777777" w:rsidR="002E758C" w:rsidRDefault="002E758C" w:rsidP="00A50325">
      <w:pPr>
        <w:spacing w:after="0" w:line="240" w:lineRule="auto"/>
        <w:rPr>
          <w:rFonts w:ascii="Aptos Display" w:hAnsi="Aptos Display"/>
          <w:bCs/>
        </w:rPr>
      </w:pPr>
    </w:p>
    <w:p w14:paraId="1262A31D" w14:textId="77777777" w:rsidR="00BB215B" w:rsidRDefault="00BB215B" w:rsidP="00A50325">
      <w:pPr>
        <w:spacing w:after="0" w:line="240" w:lineRule="auto"/>
        <w:rPr>
          <w:rFonts w:ascii="Aptos Display" w:hAnsi="Aptos Display"/>
          <w:bCs/>
        </w:rPr>
      </w:pPr>
    </w:p>
    <w:sectPr w:rsidR="00BB215B">
      <w:headerReference w:type="default" r:id="rId10"/>
      <w:footerReference w:type="default" r:id="rId11"/>
      <w:pgSz w:w="11909" w:h="16834" w:code="9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64CCA" w14:textId="77777777" w:rsidR="00733E1F" w:rsidRDefault="00733E1F">
      <w:pPr>
        <w:spacing w:after="0" w:line="240" w:lineRule="auto"/>
      </w:pPr>
      <w:r>
        <w:separator/>
      </w:r>
    </w:p>
  </w:endnote>
  <w:endnote w:type="continuationSeparator" w:id="0">
    <w:p w14:paraId="0F5F3474" w14:textId="77777777" w:rsidR="00733E1F" w:rsidRDefault="00733E1F">
      <w:pPr>
        <w:spacing w:after="0" w:line="240" w:lineRule="auto"/>
      </w:pPr>
      <w:r>
        <w:continuationSeparator/>
      </w:r>
    </w:p>
  </w:endnote>
  <w:endnote w:type="continuationNotice" w:id="1">
    <w:p w14:paraId="117F6927" w14:textId="77777777" w:rsidR="00733E1F" w:rsidRDefault="00733E1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CDB2E" w14:textId="77777777" w:rsidR="002954FF" w:rsidRPr="002F2B62" w:rsidRDefault="002954FF" w:rsidP="002954FF">
    <w:pPr>
      <w:pStyle w:val="Footer"/>
      <w:pBdr>
        <w:top w:val="single" w:sz="4" w:space="1" w:color="D9D9D9"/>
      </w:pBdr>
      <w:rPr>
        <w:b/>
        <w:bCs/>
        <w:lang w:val="en-US"/>
      </w:rPr>
    </w:pPr>
    <w:r>
      <w:fldChar w:fldCharType="begin"/>
    </w:r>
    <w:r>
      <w:instrText xml:space="preserve"> PAGE   \* MERGEFORMAT </w:instrText>
    </w:r>
    <w:r>
      <w:fldChar w:fldCharType="separate"/>
    </w:r>
    <w:r w:rsidR="00777413" w:rsidRPr="00777413">
      <w:rPr>
        <w:b/>
        <w:bCs/>
        <w:noProof/>
        <w:lang w:val="en-US" w:eastAsia="en-US"/>
      </w:rPr>
      <w:t>1</w:t>
    </w:r>
    <w:r>
      <w:rPr>
        <w:b/>
        <w:bCs/>
        <w:noProof/>
        <w:lang w:val="en-US" w:eastAsia="en-US"/>
      </w:rPr>
      <w:fldChar w:fldCharType="end"/>
    </w:r>
    <w:r>
      <w:rPr>
        <w:b/>
        <w:bCs/>
      </w:rPr>
      <w:t xml:space="preserve"> | </w:t>
    </w:r>
    <w:r w:rsidRPr="002954FF">
      <w:rPr>
        <w:color w:val="7F7F7F"/>
        <w:spacing w:val="60"/>
      </w:rPr>
      <w:t>Page</w:t>
    </w:r>
    <w:r w:rsidR="002F2B62">
      <w:rPr>
        <w:color w:val="7F7F7F"/>
        <w:spacing w:val="60"/>
        <w:lang w:val="en-US"/>
      </w:rPr>
      <w:tab/>
      <w:t>Internal | Confidential</w:t>
    </w:r>
  </w:p>
  <w:p w14:paraId="79A16B98" w14:textId="77777777" w:rsidR="00C15F44" w:rsidRDefault="00C15F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3FB07" w14:textId="77777777" w:rsidR="00733E1F" w:rsidRDefault="00733E1F">
      <w:pPr>
        <w:spacing w:after="0" w:line="240" w:lineRule="auto"/>
      </w:pPr>
      <w:r>
        <w:separator/>
      </w:r>
    </w:p>
  </w:footnote>
  <w:footnote w:type="continuationSeparator" w:id="0">
    <w:p w14:paraId="37CB7325" w14:textId="77777777" w:rsidR="00733E1F" w:rsidRDefault="00733E1F">
      <w:pPr>
        <w:spacing w:after="0" w:line="240" w:lineRule="auto"/>
      </w:pPr>
      <w:r>
        <w:continuationSeparator/>
      </w:r>
    </w:p>
  </w:footnote>
  <w:footnote w:type="continuationNotice" w:id="1">
    <w:p w14:paraId="7812DE3C" w14:textId="77777777" w:rsidR="00733E1F" w:rsidRDefault="00733E1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A2D7D" w14:textId="77777777" w:rsidR="00FF0055" w:rsidRPr="00FF0055" w:rsidRDefault="0089704F" w:rsidP="00A4229D">
    <w:pPr>
      <w:tabs>
        <w:tab w:val="center" w:pos="4860"/>
        <w:tab w:val="right" w:pos="9072"/>
      </w:tabs>
      <w:spacing w:after="0" w:line="240" w:lineRule="auto"/>
      <w:ind w:right="364" w:firstLine="360"/>
      <w:rPr>
        <w:rFonts w:eastAsia="Calibri"/>
        <w:b/>
        <w:sz w:val="18"/>
        <w:szCs w:val="18"/>
        <w:lang w:bidi="en-US"/>
      </w:rPr>
    </w:pPr>
    <w:r w:rsidRPr="00FF0055">
      <w:rPr>
        <w:rFonts w:eastAsia="Calibri"/>
        <w:noProof/>
        <w:sz w:val="18"/>
        <w:szCs w:val="18"/>
      </w:rPr>
      <w:drawing>
        <wp:anchor distT="0" distB="0" distL="114300" distR="114300" simplePos="0" relativeHeight="251658240" behindDoc="0" locked="0" layoutInCell="1" allowOverlap="1" wp14:anchorId="6CAD6888" wp14:editId="53901EAB">
          <wp:simplePos x="0" y="0"/>
          <wp:positionH relativeFrom="margin">
            <wp:align>left</wp:align>
          </wp:positionH>
          <wp:positionV relativeFrom="paragraph">
            <wp:posOffset>3868</wp:posOffset>
          </wp:positionV>
          <wp:extent cx="2177415" cy="467995"/>
          <wp:effectExtent l="0" t="0" r="0" b="8255"/>
          <wp:wrapNone/>
          <wp:docPr id="1" name="Picture 1" descr="SSL-Logo-Straigh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SL-Logo-Straigh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7415" cy="4679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4229D">
      <w:rPr>
        <w:rFonts w:eastAsia="Calibri"/>
        <w:b/>
        <w:sz w:val="18"/>
        <w:szCs w:val="18"/>
        <w:lang w:bidi="en-US"/>
      </w:rPr>
      <w:tab/>
    </w:r>
    <w:r w:rsidR="00A4229D">
      <w:rPr>
        <w:rFonts w:eastAsia="Calibri"/>
        <w:b/>
        <w:sz w:val="18"/>
        <w:szCs w:val="18"/>
        <w:lang w:bidi="en-US"/>
      </w:rPr>
      <w:tab/>
      <w:t xml:space="preserve"> </w:t>
    </w:r>
    <w:r w:rsidR="00FF0055" w:rsidRPr="00FF0055">
      <w:rPr>
        <w:rFonts w:eastAsia="Calibri"/>
        <w:b/>
        <w:sz w:val="18"/>
        <w:szCs w:val="18"/>
        <w:lang w:bidi="en-US"/>
      </w:rPr>
      <w:t>93 B New Eskaton Road, Dhaka 1000</w:t>
    </w:r>
  </w:p>
  <w:p w14:paraId="0F3FDE4B" w14:textId="77777777" w:rsidR="00FF0055" w:rsidRPr="00FF0055" w:rsidRDefault="00FF0055" w:rsidP="00A4229D">
    <w:pPr>
      <w:tabs>
        <w:tab w:val="right" w:pos="9072"/>
      </w:tabs>
      <w:spacing w:after="0" w:line="240" w:lineRule="auto"/>
      <w:ind w:right="364" w:firstLine="360"/>
      <w:jc w:val="right"/>
      <w:rPr>
        <w:rFonts w:eastAsia="Calibri"/>
        <w:b/>
        <w:sz w:val="18"/>
        <w:szCs w:val="18"/>
        <w:lang w:val="fr-LU" w:bidi="en-US"/>
      </w:rPr>
    </w:pPr>
    <w:r w:rsidRPr="00FF0055">
      <w:rPr>
        <w:rFonts w:eastAsia="Calibri"/>
        <w:b/>
        <w:sz w:val="18"/>
        <w:szCs w:val="18"/>
        <w:lang w:bidi="en-US"/>
      </w:rPr>
      <w:tab/>
    </w:r>
    <w:proofErr w:type="gramStart"/>
    <w:r w:rsidRPr="00FF0055">
      <w:rPr>
        <w:rFonts w:eastAsia="Calibri"/>
        <w:b/>
        <w:sz w:val="18"/>
        <w:szCs w:val="18"/>
        <w:lang w:val="fr-LU" w:bidi="en-US"/>
      </w:rPr>
      <w:t>Phone:</w:t>
    </w:r>
    <w:proofErr w:type="gramEnd"/>
    <w:r w:rsidRPr="00FF0055">
      <w:rPr>
        <w:rFonts w:eastAsia="Calibri"/>
        <w:b/>
        <w:sz w:val="18"/>
        <w:szCs w:val="18"/>
        <w:lang w:val="fr-LU" w:bidi="en-US"/>
      </w:rPr>
      <w:t xml:space="preserve"> +880 2 8316009, +880 2 8316969</w:t>
    </w:r>
  </w:p>
  <w:p w14:paraId="203F9A78" w14:textId="77777777" w:rsidR="000F3673" w:rsidRDefault="00FF0055" w:rsidP="00A4229D">
    <w:pPr>
      <w:tabs>
        <w:tab w:val="right" w:pos="9072"/>
      </w:tabs>
      <w:spacing w:after="0" w:line="240" w:lineRule="auto"/>
      <w:ind w:right="364" w:firstLine="360"/>
      <w:jc w:val="right"/>
      <w:rPr>
        <w:rFonts w:eastAsia="Calibri"/>
        <w:b/>
        <w:sz w:val="18"/>
        <w:szCs w:val="18"/>
        <w:lang w:val="fr-LU" w:bidi="en-US"/>
      </w:rPr>
    </w:pPr>
    <w:r>
      <w:rPr>
        <w:rFonts w:eastAsia="Calibri"/>
        <w:b/>
        <w:sz w:val="18"/>
        <w:szCs w:val="18"/>
        <w:lang w:val="fr-LU" w:bidi="en-US"/>
      </w:rPr>
      <w:tab/>
    </w:r>
    <w:proofErr w:type="gramStart"/>
    <w:r w:rsidRPr="00FF0055">
      <w:rPr>
        <w:rFonts w:eastAsia="Calibri"/>
        <w:b/>
        <w:sz w:val="18"/>
        <w:szCs w:val="18"/>
        <w:lang w:val="fr-LU" w:bidi="en-US"/>
      </w:rPr>
      <w:t>E-mail:</w:t>
    </w:r>
    <w:proofErr w:type="gramEnd"/>
    <w:r w:rsidRPr="00FF0055">
      <w:rPr>
        <w:rFonts w:eastAsia="Calibri"/>
        <w:b/>
        <w:sz w:val="18"/>
        <w:szCs w:val="18"/>
        <w:lang w:val="fr-LU" w:bidi="en-US"/>
      </w:rPr>
      <w:t xml:space="preserve"> </w:t>
    </w:r>
    <w:hyperlink r:id="rId2" w:history="1">
      <w:r w:rsidRPr="00FF0055">
        <w:rPr>
          <w:rFonts w:eastAsia="Calibri"/>
          <w:b/>
          <w:sz w:val="18"/>
          <w:lang w:val="fr-LU" w:bidi="en-US"/>
        </w:rPr>
        <w:t>info@sslwireless.com</w:t>
      </w:r>
    </w:hyperlink>
  </w:p>
  <w:p w14:paraId="34D027A9" w14:textId="15895744" w:rsidR="00F02ACD" w:rsidRDefault="630139EE" w:rsidP="630139EE">
    <w:pPr>
      <w:tabs>
        <w:tab w:val="right" w:pos="9090"/>
      </w:tabs>
      <w:spacing w:after="0" w:line="240" w:lineRule="auto"/>
      <w:ind w:right="227" w:firstLine="360"/>
      <w:jc w:val="right"/>
      <w:rPr>
        <w:rFonts w:eastAsia="Calibri"/>
        <w:b/>
        <w:bCs/>
        <w:sz w:val="18"/>
        <w:szCs w:val="18"/>
        <w:lang w:val="fr-LU" w:bidi="en-US"/>
      </w:rPr>
    </w:pPr>
    <w:hyperlink r:id="rId3">
      <w:r w:rsidRPr="630139EE">
        <w:rPr>
          <w:rFonts w:eastAsia="Calibri"/>
          <w:b/>
          <w:bCs/>
          <w:sz w:val="18"/>
          <w:szCs w:val="18"/>
          <w:lang w:bidi="en-US"/>
        </w:rPr>
        <w:t>www.sslwireless.com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50C9"/>
    <w:multiLevelType w:val="hybridMultilevel"/>
    <w:tmpl w:val="461A9F7E"/>
    <w:lvl w:ilvl="0" w:tplc="2F5C43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E0D8F"/>
    <w:multiLevelType w:val="multilevel"/>
    <w:tmpl w:val="B7B4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614CA"/>
    <w:multiLevelType w:val="multilevel"/>
    <w:tmpl w:val="56D83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D11E7D"/>
    <w:multiLevelType w:val="hybridMultilevel"/>
    <w:tmpl w:val="0DCCC4DE"/>
    <w:lvl w:ilvl="0" w:tplc="FE327D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415523F"/>
    <w:multiLevelType w:val="multilevel"/>
    <w:tmpl w:val="EF5675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C5B54"/>
    <w:multiLevelType w:val="multilevel"/>
    <w:tmpl w:val="E98A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163BAC"/>
    <w:multiLevelType w:val="multilevel"/>
    <w:tmpl w:val="EC2C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F67DC8"/>
    <w:multiLevelType w:val="multilevel"/>
    <w:tmpl w:val="4CA6F32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397BC0"/>
    <w:multiLevelType w:val="multilevel"/>
    <w:tmpl w:val="8380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DD027C"/>
    <w:multiLevelType w:val="multilevel"/>
    <w:tmpl w:val="FA7E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EF6A46"/>
    <w:multiLevelType w:val="multilevel"/>
    <w:tmpl w:val="AE4E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BB4A5F"/>
    <w:multiLevelType w:val="multilevel"/>
    <w:tmpl w:val="A148F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2B1ED4"/>
    <w:multiLevelType w:val="multilevel"/>
    <w:tmpl w:val="B5EA7B4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17622A"/>
    <w:multiLevelType w:val="multilevel"/>
    <w:tmpl w:val="6C40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4770D6"/>
    <w:multiLevelType w:val="multilevel"/>
    <w:tmpl w:val="0A5CEBA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487F33"/>
    <w:multiLevelType w:val="hybridMultilevel"/>
    <w:tmpl w:val="9A3C88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6741888"/>
    <w:multiLevelType w:val="multilevel"/>
    <w:tmpl w:val="A406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6A011E"/>
    <w:multiLevelType w:val="multilevel"/>
    <w:tmpl w:val="1112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80293C"/>
    <w:multiLevelType w:val="multilevel"/>
    <w:tmpl w:val="35267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EA75CF"/>
    <w:multiLevelType w:val="multilevel"/>
    <w:tmpl w:val="B792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2976F1"/>
    <w:multiLevelType w:val="multilevel"/>
    <w:tmpl w:val="AA46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EA2991"/>
    <w:multiLevelType w:val="multilevel"/>
    <w:tmpl w:val="CCB6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643E4E"/>
    <w:multiLevelType w:val="multilevel"/>
    <w:tmpl w:val="F8825F9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D7E1C74"/>
    <w:multiLevelType w:val="multilevel"/>
    <w:tmpl w:val="97D43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E5F6C81"/>
    <w:multiLevelType w:val="multilevel"/>
    <w:tmpl w:val="BD94661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0C13903"/>
    <w:multiLevelType w:val="multilevel"/>
    <w:tmpl w:val="F38A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950AC6"/>
    <w:multiLevelType w:val="hybridMultilevel"/>
    <w:tmpl w:val="ABECE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3147DD6"/>
    <w:multiLevelType w:val="multilevel"/>
    <w:tmpl w:val="A08C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942BAC"/>
    <w:multiLevelType w:val="multilevel"/>
    <w:tmpl w:val="28C21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3A649D2"/>
    <w:multiLevelType w:val="hybridMultilevel"/>
    <w:tmpl w:val="91F629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3AE745C"/>
    <w:multiLevelType w:val="multilevel"/>
    <w:tmpl w:val="5FFE1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5A30C4D"/>
    <w:multiLevelType w:val="multilevel"/>
    <w:tmpl w:val="46F8E43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5D80B0D"/>
    <w:multiLevelType w:val="multilevel"/>
    <w:tmpl w:val="630A02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9F510B"/>
    <w:multiLevelType w:val="multilevel"/>
    <w:tmpl w:val="A720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813801"/>
    <w:multiLevelType w:val="multilevel"/>
    <w:tmpl w:val="6A1C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B671A0"/>
    <w:multiLevelType w:val="multilevel"/>
    <w:tmpl w:val="B848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E145DA"/>
    <w:multiLevelType w:val="multilevel"/>
    <w:tmpl w:val="1AFC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F24692"/>
    <w:multiLevelType w:val="multilevel"/>
    <w:tmpl w:val="36A6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0A65E3"/>
    <w:multiLevelType w:val="multilevel"/>
    <w:tmpl w:val="17FC8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BB27AE9"/>
    <w:multiLevelType w:val="multilevel"/>
    <w:tmpl w:val="406E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0319D2"/>
    <w:multiLevelType w:val="multilevel"/>
    <w:tmpl w:val="A4E2F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C421897"/>
    <w:multiLevelType w:val="multilevel"/>
    <w:tmpl w:val="DB586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Aptos Display" w:eastAsia="Times New Roman" w:hAnsi="Aptos Display" w:cs="Times New Roman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CBF5AE9"/>
    <w:multiLevelType w:val="multilevel"/>
    <w:tmpl w:val="DA081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D570F42"/>
    <w:multiLevelType w:val="multilevel"/>
    <w:tmpl w:val="F1060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Aptos Display" w:eastAsia="Times New Roman" w:hAnsi="Aptos Display" w:cs="Times New Roman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DAC48F6"/>
    <w:multiLevelType w:val="multilevel"/>
    <w:tmpl w:val="7C44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2E5D83"/>
    <w:multiLevelType w:val="multilevel"/>
    <w:tmpl w:val="72E2A8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325BD2"/>
    <w:multiLevelType w:val="multilevel"/>
    <w:tmpl w:val="8AB8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882BEF"/>
    <w:multiLevelType w:val="multilevel"/>
    <w:tmpl w:val="484625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5A5D5B"/>
    <w:multiLevelType w:val="multilevel"/>
    <w:tmpl w:val="7D78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A71309"/>
    <w:multiLevelType w:val="multilevel"/>
    <w:tmpl w:val="C826DD3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62F799A"/>
    <w:multiLevelType w:val="multilevel"/>
    <w:tmpl w:val="9278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415937"/>
    <w:multiLevelType w:val="multilevel"/>
    <w:tmpl w:val="CD16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094DBA"/>
    <w:multiLevelType w:val="multilevel"/>
    <w:tmpl w:val="2B00003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98B46F3"/>
    <w:multiLevelType w:val="hybridMultilevel"/>
    <w:tmpl w:val="DE4E1A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BCB1EE0"/>
    <w:multiLevelType w:val="multilevel"/>
    <w:tmpl w:val="60F2BF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C9C5FE8"/>
    <w:multiLevelType w:val="multilevel"/>
    <w:tmpl w:val="2ABA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215479"/>
    <w:multiLevelType w:val="multilevel"/>
    <w:tmpl w:val="E08E5A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497AAD"/>
    <w:multiLevelType w:val="multilevel"/>
    <w:tmpl w:val="2048E4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082781"/>
    <w:multiLevelType w:val="multilevel"/>
    <w:tmpl w:val="9100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B05567"/>
    <w:multiLevelType w:val="multilevel"/>
    <w:tmpl w:val="1A801C0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5EE7886"/>
    <w:multiLevelType w:val="multilevel"/>
    <w:tmpl w:val="0AC8D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B80307E"/>
    <w:multiLevelType w:val="multilevel"/>
    <w:tmpl w:val="DBA4D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Aptos Display" w:eastAsia="Times New Roman" w:hAnsi="Aptos Display" w:cs="Times New Roman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C575A44"/>
    <w:multiLevelType w:val="multilevel"/>
    <w:tmpl w:val="6D98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871C65"/>
    <w:multiLevelType w:val="multilevel"/>
    <w:tmpl w:val="FBE2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8B6E55"/>
    <w:multiLevelType w:val="multilevel"/>
    <w:tmpl w:val="22CEC22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0576219"/>
    <w:multiLevelType w:val="multilevel"/>
    <w:tmpl w:val="6D500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27940EA"/>
    <w:multiLevelType w:val="multilevel"/>
    <w:tmpl w:val="12AA44B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AE1B01"/>
    <w:multiLevelType w:val="multilevel"/>
    <w:tmpl w:val="60C85F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041353"/>
    <w:multiLevelType w:val="multilevel"/>
    <w:tmpl w:val="05FE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B751C1"/>
    <w:multiLevelType w:val="multilevel"/>
    <w:tmpl w:val="53122F3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BC11B4"/>
    <w:multiLevelType w:val="multilevel"/>
    <w:tmpl w:val="C324AF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57232F"/>
    <w:multiLevelType w:val="multilevel"/>
    <w:tmpl w:val="EC5ABFB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A751216"/>
    <w:multiLevelType w:val="multilevel"/>
    <w:tmpl w:val="0716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F460E4"/>
    <w:multiLevelType w:val="multilevel"/>
    <w:tmpl w:val="B25AB6A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3A77B0"/>
    <w:multiLevelType w:val="multilevel"/>
    <w:tmpl w:val="E1B6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F733E5"/>
    <w:multiLevelType w:val="multilevel"/>
    <w:tmpl w:val="18CE06D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F161BF1"/>
    <w:multiLevelType w:val="multilevel"/>
    <w:tmpl w:val="53041AD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742629"/>
    <w:multiLevelType w:val="multilevel"/>
    <w:tmpl w:val="4C3E4A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305A7D"/>
    <w:multiLevelType w:val="multilevel"/>
    <w:tmpl w:val="83A6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FA1947"/>
    <w:multiLevelType w:val="multilevel"/>
    <w:tmpl w:val="F7D65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14E4681"/>
    <w:multiLevelType w:val="multilevel"/>
    <w:tmpl w:val="2AC2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1595DFE"/>
    <w:multiLevelType w:val="multilevel"/>
    <w:tmpl w:val="44E8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1EF6B2F"/>
    <w:multiLevelType w:val="multilevel"/>
    <w:tmpl w:val="616AAC6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4D640CC"/>
    <w:multiLevelType w:val="multilevel"/>
    <w:tmpl w:val="3F0E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5CB5681"/>
    <w:multiLevelType w:val="hybridMultilevel"/>
    <w:tmpl w:val="518A6D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70036C1"/>
    <w:multiLevelType w:val="hybridMultilevel"/>
    <w:tmpl w:val="53149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74A4936"/>
    <w:multiLevelType w:val="multilevel"/>
    <w:tmpl w:val="A1165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D45486A"/>
    <w:multiLevelType w:val="multilevel"/>
    <w:tmpl w:val="9EB8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23789F"/>
    <w:multiLevelType w:val="multilevel"/>
    <w:tmpl w:val="59B03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2376579"/>
    <w:multiLevelType w:val="multilevel"/>
    <w:tmpl w:val="58E025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73038BE"/>
    <w:multiLevelType w:val="multilevel"/>
    <w:tmpl w:val="389884C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7985310"/>
    <w:multiLevelType w:val="multilevel"/>
    <w:tmpl w:val="8D5EE89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9FE59FA"/>
    <w:multiLevelType w:val="multilevel"/>
    <w:tmpl w:val="10887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A7C4A24"/>
    <w:multiLevelType w:val="multilevel"/>
    <w:tmpl w:val="0BE6FB5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C3715D4"/>
    <w:multiLevelType w:val="hybridMultilevel"/>
    <w:tmpl w:val="BA3C1E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C6324F8"/>
    <w:multiLevelType w:val="multilevel"/>
    <w:tmpl w:val="D25A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C7F6389"/>
    <w:multiLevelType w:val="multilevel"/>
    <w:tmpl w:val="7A0C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254F51"/>
    <w:multiLevelType w:val="multilevel"/>
    <w:tmpl w:val="5B7C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3D15B2"/>
    <w:multiLevelType w:val="hybridMultilevel"/>
    <w:tmpl w:val="54C80D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F495C68"/>
    <w:multiLevelType w:val="hybridMultilevel"/>
    <w:tmpl w:val="70F860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FC04707"/>
    <w:multiLevelType w:val="multilevel"/>
    <w:tmpl w:val="3924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FD02655"/>
    <w:multiLevelType w:val="hybridMultilevel"/>
    <w:tmpl w:val="77440B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2999476">
    <w:abstractNumId w:val="26"/>
  </w:num>
  <w:num w:numId="2" w16cid:durableId="1363171552">
    <w:abstractNumId w:val="19"/>
  </w:num>
  <w:num w:numId="3" w16cid:durableId="797146074">
    <w:abstractNumId w:val="74"/>
  </w:num>
  <w:num w:numId="4" w16cid:durableId="673454358">
    <w:abstractNumId w:val="25"/>
  </w:num>
  <w:num w:numId="5" w16cid:durableId="977955094">
    <w:abstractNumId w:val="10"/>
  </w:num>
  <w:num w:numId="6" w16cid:durableId="1280070435">
    <w:abstractNumId w:val="51"/>
  </w:num>
  <w:num w:numId="7" w16cid:durableId="620302819">
    <w:abstractNumId w:val="50"/>
  </w:num>
  <w:num w:numId="8" w16cid:durableId="1119106834">
    <w:abstractNumId w:val="80"/>
  </w:num>
  <w:num w:numId="9" w16cid:durableId="2094663034">
    <w:abstractNumId w:val="86"/>
  </w:num>
  <w:num w:numId="10" w16cid:durableId="412550418">
    <w:abstractNumId w:val="29"/>
  </w:num>
  <w:num w:numId="11" w16cid:durableId="1385909999">
    <w:abstractNumId w:val="3"/>
  </w:num>
  <w:num w:numId="12" w16cid:durableId="1717122374">
    <w:abstractNumId w:val="28"/>
  </w:num>
  <w:num w:numId="13" w16cid:durableId="804201571">
    <w:abstractNumId w:val="23"/>
  </w:num>
  <w:num w:numId="14" w16cid:durableId="244346784">
    <w:abstractNumId w:val="85"/>
  </w:num>
  <w:num w:numId="15" w16cid:durableId="644894423">
    <w:abstractNumId w:val="72"/>
  </w:num>
  <w:num w:numId="16" w16cid:durableId="1099134106">
    <w:abstractNumId w:val="65"/>
  </w:num>
  <w:num w:numId="17" w16cid:durableId="330718589">
    <w:abstractNumId w:val="20"/>
  </w:num>
  <w:num w:numId="18" w16cid:durableId="1500651594">
    <w:abstractNumId w:val="63"/>
  </w:num>
  <w:num w:numId="19" w16cid:durableId="920335747">
    <w:abstractNumId w:val="87"/>
  </w:num>
  <w:num w:numId="20" w16cid:durableId="1053892857">
    <w:abstractNumId w:val="16"/>
  </w:num>
  <w:num w:numId="21" w16cid:durableId="546602556">
    <w:abstractNumId w:val="34"/>
  </w:num>
  <w:num w:numId="22" w16cid:durableId="720908735">
    <w:abstractNumId w:val="27"/>
  </w:num>
  <w:num w:numId="23" w16cid:durableId="604001324">
    <w:abstractNumId w:val="39"/>
  </w:num>
  <w:num w:numId="24" w16cid:durableId="426123276">
    <w:abstractNumId w:val="83"/>
  </w:num>
  <w:num w:numId="25" w16cid:durableId="1216771235">
    <w:abstractNumId w:val="30"/>
  </w:num>
  <w:num w:numId="26" w16cid:durableId="1186404477">
    <w:abstractNumId w:val="84"/>
  </w:num>
  <w:num w:numId="27" w16cid:durableId="1844854982">
    <w:abstractNumId w:val="38"/>
  </w:num>
  <w:num w:numId="28" w16cid:durableId="1113594041">
    <w:abstractNumId w:val="99"/>
  </w:num>
  <w:num w:numId="29" w16cid:durableId="249704116">
    <w:abstractNumId w:val="94"/>
  </w:num>
  <w:num w:numId="30" w16cid:durableId="1459184242">
    <w:abstractNumId w:val="53"/>
  </w:num>
  <w:num w:numId="31" w16cid:durableId="1886137971">
    <w:abstractNumId w:val="88"/>
  </w:num>
  <w:num w:numId="32" w16cid:durableId="2062823284">
    <w:abstractNumId w:val="43"/>
  </w:num>
  <w:num w:numId="33" w16cid:durableId="1137723218">
    <w:abstractNumId w:val="41"/>
  </w:num>
  <w:num w:numId="34" w16cid:durableId="1315793699">
    <w:abstractNumId w:val="61"/>
  </w:num>
  <w:num w:numId="35" w16cid:durableId="519513641">
    <w:abstractNumId w:val="1"/>
  </w:num>
  <w:num w:numId="36" w16cid:durableId="1496068258">
    <w:abstractNumId w:val="17"/>
  </w:num>
  <w:num w:numId="37" w16cid:durableId="1071345458">
    <w:abstractNumId w:val="0"/>
  </w:num>
  <w:num w:numId="38" w16cid:durableId="854534883">
    <w:abstractNumId w:val="92"/>
  </w:num>
  <w:num w:numId="39" w16cid:durableId="1992633558">
    <w:abstractNumId w:val="12"/>
  </w:num>
  <w:num w:numId="40" w16cid:durableId="1488663885">
    <w:abstractNumId w:val="64"/>
  </w:num>
  <w:num w:numId="41" w16cid:durableId="1537228771">
    <w:abstractNumId w:val="7"/>
  </w:num>
  <w:num w:numId="42" w16cid:durableId="731468230">
    <w:abstractNumId w:val="52"/>
  </w:num>
  <w:num w:numId="43" w16cid:durableId="1512597521">
    <w:abstractNumId w:val="66"/>
  </w:num>
  <w:num w:numId="44" w16cid:durableId="827091470">
    <w:abstractNumId w:val="14"/>
  </w:num>
  <w:num w:numId="45" w16cid:durableId="1362821219">
    <w:abstractNumId w:val="76"/>
  </w:num>
  <w:num w:numId="46" w16cid:durableId="1976714870">
    <w:abstractNumId w:val="93"/>
  </w:num>
  <w:num w:numId="47" w16cid:durableId="1716344038">
    <w:abstractNumId w:val="73"/>
  </w:num>
  <w:num w:numId="48" w16cid:durableId="833954073">
    <w:abstractNumId w:val="49"/>
  </w:num>
  <w:num w:numId="49" w16cid:durableId="1246643673">
    <w:abstractNumId w:val="4"/>
  </w:num>
  <w:num w:numId="50" w16cid:durableId="1849174021">
    <w:abstractNumId w:val="75"/>
  </w:num>
  <w:num w:numId="51" w16cid:durableId="269821521">
    <w:abstractNumId w:val="89"/>
  </w:num>
  <w:num w:numId="52" w16cid:durableId="448479338">
    <w:abstractNumId w:val="54"/>
  </w:num>
  <w:num w:numId="53" w16cid:durableId="725182995">
    <w:abstractNumId w:val="70"/>
  </w:num>
  <w:num w:numId="54" w16cid:durableId="1123304637">
    <w:abstractNumId w:val="22"/>
  </w:num>
  <w:num w:numId="55" w16cid:durableId="1897013093">
    <w:abstractNumId w:val="56"/>
  </w:num>
  <w:num w:numId="56" w16cid:durableId="665598550">
    <w:abstractNumId w:val="24"/>
  </w:num>
  <w:num w:numId="57" w16cid:durableId="2033263540">
    <w:abstractNumId w:val="32"/>
  </w:num>
  <w:num w:numId="58" w16cid:durableId="1058242243">
    <w:abstractNumId w:val="71"/>
  </w:num>
  <w:num w:numId="59" w16cid:durableId="639846692">
    <w:abstractNumId w:val="77"/>
  </w:num>
  <w:num w:numId="60" w16cid:durableId="73625835">
    <w:abstractNumId w:val="31"/>
  </w:num>
  <w:num w:numId="61" w16cid:durableId="374080533">
    <w:abstractNumId w:val="45"/>
  </w:num>
  <w:num w:numId="62" w16cid:durableId="1583635450">
    <w:abstractNumId w:val="59"/>
  </w:num>
  <w:num w:numId="63" w16cid:durableId="242224621">
    <w:abstractNumId w:val="57"/>
  </w:num>
  <w:num w:numId="64" w16cid:durableId="1636176998">
    <w:abstractNumId w:val="82"/>
  </w:num>
  <w:num w:numId="65" w16cid:durableId="1079400132">
    <w:abstractNumId w:val="69"/>
  </w:num>
  <w:num w:numId="66" w16cid:durableId="919366353">
    <w:abstractNumId w:val="91"/>
  </w:num>
  <w:num w:numId="67" w16cid:durableId="605886207">
    <w:abstractNumId w:val="47"/>
  </w:num>
  <w:num w:numId="68" w16cid:durableId="216285016">
    <w:abstractNumId w:val="90"/>
  </w:num>
  <w:num w:numId="69" w16cid:durableId="779691590">
    <w:abstractNumId w:val="67"/>
  </w:num>
  <w:num w:numId="70" w16cid:durableId="1351832544">
    <w:abstractNumId w:val="13"/>
  </w:num>
  <w:num w:numId="71" w16cid:durableId="1436515331">
    <w:abstractNumId w:val="100"/>
  </w:num>
  <w:num w:numId="72" w16cid:durableId="1656644647">
    <w:abstractNumId w:val="78"/>
  </w:num>
  <w:num w:numId="73" w16cid:durableId="109470867">
    <w:abstractNumId w:val="95"/>
  </w:num>
  <w:num w:numId="74" w16cid:durableId="1884832447">
    <w:abstractNumId w:val="46"/>
  </w:num>
  <w:num w:numId="75" w16cid:durableId="1453091093">
    <w:abstractNumId w:val="81"/>
  </w:num>
  <w:num w:numId="76" w16cid:durableId="378358651">
    <w:abstractNumId w:val="5"/>
  </w:num>
  <w:num w:numId="77" w16cid:durableId="528030910">
    <w:abstractNumId w:val="18"/>
  </w:num>
  <w:num w:numId="78" w16cid:durableId="2052345382">
    <w:abstractNumId w:val="15"/>
  </w:num>
  <w:num w:numId="79" w16cid:durableId="1844737432">
    <w:abstractNumId w:val="6"/>
  </w:num>
  <w:num w:numId="80" w16cid:durableId="1173372072">
    <w:abstractNumId w:val="98"/>
  </w:num>
  <w:num w:numId="81" w16cid:durableId="956716322">
    <w:abstractNumId w:val="101"/>
  </w:num>
  <w:num w:numId="82" w16cid:durableId="904998869">
    <w:abstractNumId w:val="79"/>
  </w:num>
  <w:num w:numId="83" w16cid:durableId="1015502186">
    <w:abstractNumId w:val="40"/>
  </w:num>
  <w:num w:numId="84" w16cid:durableId="2058581699">
    <w:abstractNumId w:val="2"/>
  </w:num>
  <w:num w:numId="85" w16cid:durableId="499275894">
    <w:abstractNumId w:val="11"/>
  </w:num>
  <w:num w:numId="86" w16cid:durableId="1974094231">
    <w:abstractNumId w:val="42"/>
  </w:num>
  <w:num w:numId="87" w16cid:durableId="1782297">
    <w:abstractNumId w:val="44"/>
  </w:num>
  <w:num w:numId="88" w16cid:durableId="254242453">
    <w:abstractNumId w:val="48"/>
  </w:num>
  <w:num w:numId="89" w16cid:durableId="1468547543">
    <w:abstractNumId w:val="33"/>
  </w:num>
  <w:num w:numId="90" w16cid:durableId="1644310762">
    <w:abstractNumId w:val="8"/>
  </w:num>
  <w:num w:numId="91" w16cid:durableId="286398224">
    <w:abstractNumId w:val="58"/>
  </w:num>
  <w:num w:numId="92" w16cid:durableId="2104449701">
    <w:abstractNumId w:val="96"/>
  </w:num>
  <w:num w:numId="93" w16cid:durableId="517085361">
    <w:abstractNumId w:val="35"/>
  </w:num>
  <w:num w:numId="94" w16cid:durableId="1068646053">
    <w:abstractNumId w:val="97"/>
  </w:num>
  <w:num w:numId="95" w16cid:durableId="38863826">
    <w:abstractNumId w:val="9"/>
  </w:num>
  <w:num w:numId="96" w16cid:durableId="647058525">
    <w:abstractNumId w:val="62"/>
  </w:num>
  <w:num w:numId="97" w16cid:durableId="742526191">
    <w:abstractNumId w:val="37"/>
  </w:num>
  <w:num w:numId="98" w16cid:durableId="1990206570">
    <w:abstractNumId w:val="68"/>
  </w:num>
  <w:num w:numId="99" w16cid:durableId="135879039">
    <w:abstractNumId w:val="55"/>
  </w:num>
  <w:num w:numId="100" w16cid:durableId="541677153">
    <w:abstractNumId w:val="36"/>
  </w:num>
  <w:num w:numId="101" w16cid:durableId="1727800148">
    <w:abstractNumId w:val="21"/>
  </w:num>
  <w:num w:numId="102" w16cid:durableId="1914391813">
    <w:abstractNumId w:val="6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defaultTabStop w:val="72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4F4"/>
    <w:rsid w:val="000000C0"/>
    <w:rsid w:val="0000044C"/>
    <w:rsid w:val="00001115"/>
    <w:rsid w:val="000013D9"/>
    <w:rsid w:val="00001D5B"/>
    <w:rsid w:val="00001F2F"/>
    <w:rsid w:val="0000233E"/>
    <w:rsid w:val="000023DD"/>
    <w:rsid w:val="000028E5"/>
    <w:rsid w:val="000036A3"/>
    <w:rsid w:val="00003DDC"/>
    <w:rsid w:val="00003F7D"/>
    <w:rsid w:val="000047AE"/>
    <w:rsid w:val="00004B92"/>
    <w:rsid w:val="000051C4"/>
    <w:rsid w:val="00006668"/>
    <w:rsid w:val="00007326"/>
    <w:rsid w:val="00007674"/>
    <w:rsid w:val="0001015A"/>
    <w:rsid w:val="00010456"/>
    <w:rsid w:val="000108FE"/>
    <w:rsid w:val="00010DB2"/>
    <w:rsid w:val="00010F35"/>
    <w:rsid w:val="000111FA"/>
    <w:rsid w:val="00011C16"/>
    <w:rsid w:val="00011D19"/>
    <w:rsid w:val="00011DF9"/>
    <w:rsid w:val="00011F3D"/>
    <w:rsid w:val="000120A3"/>
    <w:rsid w:val="000120BE"/>
    <w:rsid w:val="000121D0"/>
    <w:rsid w:val="000124A6"/>
    <w:rsid w:val="00012564"/>
    <w:rsid w:val="00012F79"/>
    <w:rsid w:val="0001399F"/>
    <w:rsid w:val="00013D80"/>
    <w:rsid w:val="00013F13"/>
    <w:rsid w:val="000145B0"/>
    <w:rsid w:val="0001479D"/>
    <w:rsid w:val="00015331"/>
    <w:rsid w:val="00015AE2"/>
    <w:rsid w:val="00015C89"/>
    <w:rsid w:val="000160E4"/>
    <w:rsid w:val="000163B7"/>
    <w:rsid w:val="0001696D"/>
    <w:rsid w:val="0001708A"/>
    <w:rsid w:val="00017165"/>
    <w:rsid w:val="00017191"/>
    <w:rsid w:val="0001799F"/>
    <w:rsid w:val="00017FD8"/>
    <w:rsid w:val="00020445"/>
    <w:rsid w:val="00020680"/>
    <w:rsid w:val="00020A47"/>
    <w:rsid w:val="00020CDB"/>
    <w:rsid w:val="00021A65"/>
    <w:rsid w:val="00021F79"/>
    <w:rsid w:val="00021FD0"/>
    <w:rsid w:val="000221C7"/>
    <w:rsid w:val="000222D6"/>
    <w:rsid w:val="000223CD"/>
    <w:rsid w:val="000223FB"/>
    <w:rsid w:val="000225F5"/>
    <w:rsid w:val="000226BB"/>
    <w:rsid w:val="00022A50"/>
    <w:rsid w:val="00022D12"/>
    <w:rsid w:val="00022F2C"/>
    <w:rsid w:val="00022FA1"/>
    <w:rsid w:val="00023A22"/>
    <w:rsid w:val="00023BCD"/>
    <w:rsid w:val="00023CB7"/>
    <w:rsid w:val="00023ECE"/>
    <w:rsid w:val="00024113"/>
    <w:rsid w:val="0002453C"/>
    <w:rsid w:val="00024804"/>
    <w:rsid w:val="00024C99"/>
    <w:rsid w:val="00024DCB"/>
    <w:rsid w:val="00025036"/>
    <w:rsid w:val="000253AA"/>
    <w:rsid w:val="00025CE4"/>
    <w:rsid w:val="00025D21"/>
    <w:rsid w:val="00025DE3"/>
    <w:rsid w:val="00025F5A"/>
    <w:rsid w:val="000262B9"/>
    <w:rsid w:val="00026558"/>
    <w:rsid w:val="00026BCD"/>
    <w:rsid w:val="00027251"/>
    <w:rsid w:val="00027372"/>
    <w:rsid w:val="000275A5"/>
    <w:rsid w:val="00027CE7"/>
    <w:rsid w:val="000302BD"/>
    <w:rsid w:val="00030355"/>
    <w:rsid w:val="000304B1"/>
    <w:rsid w:val="00030BC0"/>
    <w:rsid w:val="00030ECF"/>
    <w:rsid w:val="00030EF7"/>
    <w:rsid w:val="00031797"/>
    <w:rsid w:val="000318A7"/>
    <w:rsid w:val="00031A83"/>
    <w:rsid w:val="00031BD4"/>
    <w:rsid w:val="00031F89"/>
    <w:rsid w:val="00032794"/>
    <w:rsid w:val="00033633"/>
    <w:rsid w:val="00033872"/>
    <w:rsid w:val="00033B82"/>
    <w:rsid w:val="00033DF4"/>
    <w:rsid w:val="0003448A"/>
    <w:rsid w:val="00034586"/>
    <w:rsid w:val="000353FD"/>
    <w:rsid w:val="0003621D"/>
    <w:rsid w:val="00036430"/>
    <w:rsid w:val="00036745"/>
    <w:rsid w:val="00036778"/>
    <w:rsid w:val="000367B4"/>
    <w:rsid w:val="000368DC"/>
    <w:rsid w:val="00036D97"/>
    <w:rsid w:val="00037D97"/>
    <w:rsid w:val="000403CC"/>
    <w:rsid w:val="000404FC"/>
    <w:rsid w:val="00040B41"/>
    <w:rsid w:val="000414EE"/>
    <w:rsid w:val="00041733"/>
    <w:rsid w:val="00042159"/>
    <w:rsid w:val="000422A2"/>
    <w:rsid w:val="00042A33"/>
    <w:rsid w:val="00043089"/>
    <w:rsid w:val="00044929"/>
    <w:rsid w:val="00044934"/>
    <w:rsid w:val="00044B13"/>
    <w:rsid w:val="00044C64"/>
    <w:rsid w:val="00045301"/>
    <w:rsid w:val="000457B0"/>
    <w:rsid w:val="0004633D"/>
    <w:rsid w:val="00046C7B"/>
    <w:rsid w:val="00047227"/>
    <w:rsid w:val="0004750C"/>
    <w:rsid w:val="0004755E"/>
    <w:rsid w:val="00047684"/>
    <w:rsid w:val="00047C71"/>
    <w:rsid w:val="000502EF"/>
    <w:rsid w:val="00050439"/>
    <w:rsid w:val="00050CAB"/>
    <w:rsid w:val="00050E8C"/>
    <w:rsid w:val="00051CB8"/>
    <w:rsid w:val="00052190"/>
    <w:rsid w:val="000522A1"/>
    <w:rsid w:val="00053609"/>
    <w:rsid w:val="0005375D"/>
    <w:rsid w:val="000547B4"/>
    <w:rsid w:val="000555E2"/>
    <w:rsid w:val="000558FD"/>
    <w:rsid w:val="00055F83"/>
    <w:rsid w:val="00056300"/>
    <w:rsid w:val="000566C5"/>
    <w:rsid w:val="000566EE"/>
    <w:rsid w:val="0005769D"/>
    <w:rsid w:val="00057F75"/>
    <w:rsid w:val="0006123C"/>
    <w:rsid w:val="000615DA"/>
    <w:rsid w:val="000618C3"/>
    <w:rsid w:val="00061981"/>
    <w:rsid w:val="00061E4F"/>
    <w:rsid w:val="0006220B"/>
    <w:rsid w:val="00062784"/>
    <w:rsid w:val="00062BE1"/>
    <w:rsid w:val="00062EBD"/>
    <w:rsid w:val="0006327D"/>
    <w:rsid w:val="0006336A"/>
    <w:rsid w:val="00063722"/>
    <w:rsid w:val="0006399C"/>
    <w:rsid w:val="00064069"/>
    <w:rsid w:val="000643C3"/>
    <w:rsid w:val="000643DA"/>
    <w:rsid w:val="000644D0"/>
    <w:rsid w:val="0006580D"/>
    <w:rsid w:val="00065B91"/>
    <w:rsid w:val="00065BC3"/>
    <w:rsid w:val="000671D7"/>
    <w:rsid w:val="00067A10"/>
    <w:rsid w:val="00067FA8"/>
    <w:rsid w:val="00070F46"/>
    <w:rsid w:val="000714CE"/>
    <w:rsid w:val="000716A8"/>
    <w:rsid w:val="00071903"/>
    <w:rsid w:val="00071BDF"/>
    <w:rsid w:val="00071CDF"/>
    <w:rsid w:val="00071D78"/>
    <w:rsid w:val="00072256"/>
    <w:rsid w:val="00072A5A"/>
    <w:rsid w:val="00073717"/>
    <w:rsid w:val="00073C15"/>
    <w:rsid w:val="00073E9E"/>
    <w:rsid w:val="00074B74"/>
    <w:rsid w:val="00074D0D"/>
    <w:rsid w:val="00075625"/>
    <w:rsid w:val="000757B8"/>
    <w:rsid w:val="00075D18"/>
    <w:rsid w:val="00075EAF"/>
    <w:rsid w:val="000762F8"/>
    <w:rsid w:val="00076619"/>
    <w:rsid w:val="00077218"/>
    <w:rsid w:val="00077DF4"/>
    <w:rsid w:val="000811B5"/>
    <w:rsid w:val="0008147C"/>
    <w:rsid w:val="000814AE"/>
    <w:rsid w:val="00081565"/>
    <w:rsid w:val="00082415"/>
    <w:rsid w:val="000841DC"/>
    <w:rsid w:val="0008424E"/>
    <w:rsid w:val="000842AB"/>
    <w:rsid w:val="00086CD3"/>
    <w:rsid w:val="0008764D"/>
    <w:rsid w:val="00087B4A"/>
    <w:rsid w:val="00087F63"/>
    <w:rsid w:val="000907B9"/>
    <w:rsid w:val="00090D48"/>
    <w:rsid w:val="00092736"/>
    <w:rsid w:val="00092B4D"/>
    <w:rsid w:val="00092EF9"/>
    <w:rsid w:val="00092F9E"/>
    <w:rsid w:val="000931E1"/>
    <w:rsid w:val="000933A9"/>
    <w:rsid w:val="00093A8B"/>
    <w:rsid w:val="00093E0D"/>
    <w:rsid w:val="00094DB8"/>
    <w:rsid w:val="000954FB"/>
    <w:rsid w:val="00095841"/>
    <w:rsid w:val="00095D52"/>
    <w:rsid w:val="00096641"/>
    <w:rsid w:val="00097435"/>
    <w:rsid w:val="000975F6"/>
    <w:rsid w:val="000A00BB"/>
    <w:rsid w:val="000A03D1"/>
    <w:rsid w:val="000A0703"/>
    <w:rsid w:val="000A0753"/>
    <w:rsid w:val="000A0CB8"/>
    <w:rsid w:val="000A1738"/>
    <w:rsid w:val="000A1A89"/>
    <w:rsid w:val="000A1AC5"/>
    <w:rsid w:val="000A265C"/>
    <w:rsid w:val="000A2760"/>
    <w:rsid w:val="000A2CD2"/>
    <w:rsid w:val="000A2E84"/>
    <w:rsid w:val="000A412D"/>
    <w:rsid w:val="000A4C34"/>
    <w:rsid w:val="000A5998"/>
    <w:rsid w:val="000A59CF"/>
    <w:rsid w:val="000A5AE5"/>
    <w:rsid w:val="000A5B3A"/>
    <w:rsid w:val="000A6E1B"/>
    <w:rsid w:val="000A72E9"/>
    <w:rsid w:val="000B0374"/>
    <w:rsid w:val="000B0BB4"/>
    <w:rsid w:val="000B0C88"/>
    <w:rsid w:val="000B1C73"/>
    <w:rsid w:val="000B1D8E"/>
    <w:rsid w:val="000B1D9A"/>
    <w:rsid w:val="000B2A67"/>
    <w:rsid w:val="000B37D4"/>
    <w:rsid w:val="000B3C0F"/>
    <w:rsid w:val="000B3CB8"/>
    <w:rsid w:val="000B4045"/>
    <w:rsid w:val="000B4D53"/>
    <w:rsid w:val="000B4D58"/>
    <w:rsid w:val="000B4F40"/>
    <w:rsid w:val="000B4F51"/>
    <w:rsid w:val="000B4F96"/>
    <w:rsid w:val="000B53D7"/>
    <w:rsid w:val="000B6250"/>
    <w:rsid w:val="000B6A57"/>
    <w:rsid w:val="000B77C2"/>
    <w:rsid w:val="000C0061"/>
    <w:rsid w:val="000C0332"/>
    <w:rsid w:val="000C0DEA"/>
    <w:rsid w:val="000C0E09"/>
    <w:rsid w:val="000C1AA9"/>
    <w:rsid w:val="000C20C5"/>
    <w:rsid w:val="000C22CD"/>
    <w:rsid w:val="000C30E2"/>
    <w:rsid w:val="000C3136"/>
    <w:rsid w:val="000C3303"/>
    <w:rsid w:val="000C3A15"/>
    <w:rsid w:val="000C4A83"/>
    <w:rsid w:val="000C50DB"/>
    <w:rsid w:val="000C55BD"/>
    <w:rsid w:val="000C5C25"/>
    <w:rsid w:val="000C606A"/>
    <w:rsid w:val="000C6133"/>
    <w:rsid w:val="000C65DF"/>
    <w:rsid w:val="000C67E1"/>
    <w:rsid w:val="000C7796"/>
    <w:rsid w:val="000D074D"/>
    <w:rsid w:val="000D07A8"/>
    <w:rsid w:val="000D087C"/>
    <w:rsid w:val="000D0A0D"/>
    <w:rsid w:val="000D13C5"/>
    <w:rsid w:val="000D158F"/>
    <w:rsid w:val="000D1DCB"/>
    <w:rsid w:val="000D2378"/>
    <w:rsid w:val="000D37B5"/>
    <w:rsid w:val="000D3B3D"/>
    <w:rsid w:val="000D4538"/>
    <w:rsid w:val="000D453C"/>
    <w:rsid w:val="000D4780"/>
    <w:rsid w:val="000D4DE3"/>
    <w:rsid w:val="000D4F4D"/>
    <w:rsid w:val="000D5690"/>
    <w:rsid w:val="000D5784"/>
    <w:rsid w:val="000D5953"/>
    <w:rsid w:val="000D5B93"/>
    <w:rsid w:val="000D6B2E"/>
    <w:rsid w:val="000D7403"/>
    <w:rsid w:val="000D747F"/>
    <w:rsid w:val="000D7610"/>
    <w:rsid w:val="000D7D2D"/>
    <w:rsid w:val="000D7F22"/>
    <w:rsid w:val="000D7F6D"/>
    <w:rsid w:val="000E016D"/>
    <w:rsid w:val="000E0190"/>
    <w:rsid w:val="000E0E1E"/>
    <w:rsid w:val="000E117D"/>
    <w:rsid w:val="000E1333"/>
    <w:rsid w:val="000E14A6"/>
    <w:rsid w:val="000E1504"/>
    <w:rsid w:val="000E1551"/>
    <w:rsid w:val="000E1C2C"/>
    <w:rsid w:val="000E2B35"/>
    <w:rsid w:val="000E2C51"/>
    <w:rsid w:val="000E2D3A"/>
    <w:rsid w:val="000E31D4"/>
    <w:rsid w:val="000E3671"/>
    <w:rsid w:val="000E40DC"/>
    <w:rsid w:val="000E5D21"/>
    <w:rsid w:val="000E6509"/>
    <w:rsid w:val="000E65EB"/>
    <w:rsid w:val="000E6790"/>
    <w:rsid w:val="000E760C"/>
    <w:rsid w:val="000E792B"/>
    <w:rsid w:val="000E7C8F"/>
    <w:rsid w:val="000F003A"/>
    <w:rsid w:val="000F1120"/>
    <w:rsid w:val="000F15F6"/>
    <w:rsid w:val="000F277E"/>
    <w:rsid w:val="000F27A2"/>
    <w:rsid w:val="000F3673"/>
    <w:rsid w:val="000F3B0A"/>
    <w:rsid w:val="000F4610"/>
    <w:rsid w:val="000F4D88"/>
    <w:rsid w:val="000F4FA3"/>
    <w:rsid w:val="000F510F"/>
    <w:rsid w:val="000F516A"/>
    <w:rsid w:val="000F51DE"/>
    <w:rsid w:val="000F52DE"/>
    <w:rsid w:val="000F551F"/>
    <w:rsid w:val="000F5963"/>
    <w:rsid w:val="000F5F32"/>
    <w:rsid w:val="000F65F1"/>
    <w:rsid w:val="000F67FE"/>
    <w:rsid w:val="000F6A33"/>
    <w:rsid w:val="001000DB"/>
    <w:rsid w:val="00100D97"/>
    <w:rsid w:val="00100FBB"/>
    <w:rsid w:val="001015ED"/>
    <w:rsid w:val="001023B6"/>
    <w:rsid w:val="001025A1"/>
    <w:rsid w:val="001025FC"/>
    <w:rsid w:val="00103091"/>
    <w:rsid w:val="001030E6"/>
    <w:rsid w:val="00103B0B"/>
    <w:rsid w:val="00103E45"/>
    <w:rsid w:val="0010480C"/>
    <w:rsid w:val="00104D00"/>
    <w:rsid w:val="0010511E"/>
    <w:rsid w:val="0010597B"/>
    <w:rsid w:val="00105E4B"/>
    <w:rsid w:val="001062A4"/>
    <w:rsid w:val="00106490"/>
    <w:rsid w:val="00106696"/>
    <w:rsid w:val="00106CCF"/>
    <w:rsid w:val="001076AD"/>
    <w:rsid w:val="0011064B"/>
    <w:rsid w:val="00110A2E"/>
    <w:rsid w:val="00110E84"/>
    <w:rsid w:val="001111CA"/>
    <w:rsid w:val="001117C7"/>
    <w:rsid w:val="00111A38"/>
    <w:rsid w:val="00111E02"/>
    <w:rsid w:val="00111F3A"/>
    <w:rsid w:val="00112247"/>
    <w:rsid w:val="00112471"/>
    <w:rsid w:val="001124A6"/>
    <w:rsid w:val="00112B46"/>
    <w:rsid w:val="00113061"/>
    <w:rsid w:val="00113FC4"/>
    <w:rsid w:val="00114089"/>
    <w:rsid w:val="0011421D"/>
    <w:rsid w:val="001144BD"/>
    <w:rsid w:val="00114701"/>
    <w:rsid w:val="001148CF"/>
    <w:rsid w:val="001153A4"/>
    <w:rsid w:val="00115740"/>
    <w:rsid w:val="00116EF7"/>
    <w:rsid w:val="0011701C"/>
    <w:rsid w:val="0011721C"/>
    <w:rsid w:val="00117359"/>
    <w:rsid w:val="0011768B"/>
    <w:rsid w:val="00117B98"/>
    <w:rsid w:val="00117E26"/>
    <w:rsid w:val="0012062B"/>
    <w:rsid w:val="0012069E"/>
    <w:rsid w:val="00120E85"/>
    <w:rsid w:val="001219FB"/>
    <w:rsid w:val="00121FA2"/>
    <w:rsid w:val="001221C2"/>
    <w:rsid w:val="00122A83"/>
    <w:rsid w:val="0012369D"/>
    <w:rsid w:val="001236BF"/>
    <w:rsid w:val="001236FC"/>
    <w:rsid w:val="00123A77"/>
    <w:rsid w:val="00123DB4"/>
    <w:rsid w:val="001240DD"/>
    <w:rsid w:val="001244B4"/>
    <w:rsid w:val="001249B7"/>
    <w:rsid w:val="00124AD3"/>
    <w:rsid w:val="00124C9E"/>
    <w:rsid w:val="00125A40"/>
    <w:rsid w:val="00125EF9"/>
    <w:rsid w:val="0012632A"/>
    <w:rsid w:val="001263A5"/>
    <w:rsid w:val="0012649E"/>
    <w:rsid w:val="00126CA5"/>
    <w:rsid w:val="00127052"/>
    <w:rsid w:val="001277ED"/>
    <w:rsid w:val="0012786B"/>
    <w:rsid w:val="00130B5C"/>
    <w:rsid w:val="001311C0"/>
    <w:rsid w:val="00131463"/>
    <w:rsid w:val="0013181D"/>
    <w:rsid w:val="00132024"/>
    <w:rsid w:val="0013250F"/>
    <w:rsid w:val="001326EF"/>
    <w:rsid w:val="001327D9"/>
    <w:rsid w:val="00132A37"/>
    <w:rsid w:val="00132C12"/>
    <w:rsid w:val="00132C68"/>
    <w:rsid w:val="00132FCF"/>
    <w:rsid w:val="00133087"/>
    <w:rsid w:val="00133118"/>
    <w:rsid w:val="00133167"/>
    <w:rsid w:val="001331ED"/>
    <w:rsid w:val="001332AA"/>
    <w:rsid w:val="00134229"/>
    <w:rsid w:val="00134728"/>
    <w:rsid w:val="001347BC"/>
    <w:rsid w:val="00135096"/>
    <w:rsid w:val="00135192"/>
    <w:rsid w:val="00135C4D"/>
    <w:rsid w:val="00135F1B"/>
    <w:rsid w:val="001366B4"/>
    <w:rsid w:val="00136B66"/>
    <w:rsid w:val="00137166"/>
    <w:rsid w:val="0013716C"/>
    <w:rsid w:val="001374A9"/>
    <w:rsid w:val="00137661"/>
    <w:rsid w:val="0013781F"/>
    <w:rsid w:val="00137C07"/>
    <w:rsid w:val="00140306"/>
    <w:rsid w:val="00140829"/>
    <w:rsid w:val="001408F2"/>
    <w:rsid w:val="00140F6F"/>
    <w:rsid w:val="00141100"/>
    <w:rsid w:val="00141980"/>
    <w:rsid w:val="00141C63"/>
    <w:rsid w:val="00141CB1"/>
    <w:rsid w:val="00142236"/>
    <w:rsid w:val="00142441"/>
    <w:rsid w:val="001424FD"/>
    <w:rsid w:val="0014294E"/>
    <w:rsid w:val="00142B90"/>
    <w:rsid w:val="00142EFB"/>
    <w:rsid w:val="001434CE"/>
    <w:rsid w:val="00143A69"/>
    <w:rsid w:val="00144003"/>
    <w:rsid w:val="00144863"/>
    <w:rsid w:val="00144A49"/>
    <w:rsid w:val="00144CB3"/>
    <w:rsid w:val="001450C1"/>
    <w:rsid w:val="00145321"/>
    <w:rsid w:val="00145EF9"/>
    <w:rsid w:val="00146470"/>
    <w:rsid w:val="00146E9C"/>
    <w:rsid w:val="00147603"/>
    <w:rsid w:val="00150AEC"/>
    <w:rsid w:val="001514C7"/>
    <w:rsid w:val="0015159E"/>
    <w:rsid w:val="00152544"/>
    <w:rsid w:val="00152AD4"/>
    <w:rsid w:val="00153530"/>
    <w:rsid w:val="00153660"/>
    <w:rsid w:val="00153C42"/>
    <w:rsid w:val="00154316"/>
    <w:rsid w:val="001545C4"/>
    <w:rsid w:val="00154F2E"/>
    <w:rsid w:val="001557B7"/>
    <w:rsid w:val="00156051"/>
    <w:rsid w:val="00157063"/>
    <w:rsid w:val="00157A32"/>
    <w:rsid w:val="00160996"/>
    <w:rsid w:val="001612F5"/>
    <w:rsid w:val="00162600"/>
    <w:rsid w:val="0016267B"/>
    <w:rsid w:val="001628F9"/>
    <w:rsid w:val="00163638"/>
    <w:rsid w:val="00163A19"/>
    <w:rsid w:val="00164152"/>
    <w:rsid w:val="0016450E"/>
    <w:rsid w:val="00164F31"/>
    <w:rsid w:val="00164FA4"/>
    <w:rsid w:val="00165226"/>
    <w:rsid w:val="0016536E"/>
    <w:rsid w:val="0016603B"/>
    <w:rsid w:val="0016694D"/>
    <w:rsid w:val="001672A8"/>
    <w:rsid w:val="00167887"/>
    <w:rsid w:val="00167C5C"/>
    <w:rsid w:val="00167EC0"/>
    <w:rsid w:val="00170200"/>
    <w:rsid w:val="00170475"/>
    <w:rsid w:val="00170A19"/>
    <w:rsid w:val="00170A7C"/>
    <w:rsid w:val="00170CA0"/>
    <w:rsid w:val="00171AA7"/>
    <w:rsid w:val="00171B10"/>
    <w:rsid w:val="00171E26"/>
    <w:rsid w:val="00172A27"/>
    <w:rsid w:val="00172B0E"/>
    <w:rsid w:val="00172CAA"/>
    <w:rsid w:val="00173916"/>
    <w:rsid w:val="00173CBF"/>
    <w:rsid w:val="00173E0B"/>
    <w:rsid w:val="00173F45"/>
    <w:rsid w:val="00175303"/>
    <w:rsid w:val="00175D29"/>
    <w:rsid w:val="00176D51"/>
    <w:rsid w:val="00176E15"/>
    <w:rsid w:val="00176F54"/>
    <w:rsid w:val="001771D0"/>
    <w:rsid w:val="00177419"/>
    <w:rsid w:val="001777EA"/>
    <w:rsid w:val="0018005B"/>
    <w:rsid w:val="001809B9"/>
    <w:rsid w:val="00180A6D"/>
    <w:rsid w:val="00180CE4"/>
    <w:rsid w:val="00180DD6"/>
    <w:rsid w:val="001810F6"/>
    <w:rsid w:val="00181633"/>
    <w:rsid w:val="00181748"/>
    <w:rsid w:val="00181A7B"/>
    <w:rsid w:val="00181B53"/>
    <w:rsid w:val="001823D8"/>
    <w:rsid w:val="00182906"/>
    <w:rsid w:val="00182F85"/>
    <w:rsid w:val="00183090"/>
    <w:rsid w:val="001834C2"/>
    <w:rsid w:val="0018374D"/>
    <w:rsid w:val="00184836"/>
    <w:rsid w:val="001856F0"/>
    <w:rsid w:val="00185A81"/>
    <w:rsid w:val="001866CC"/>
    <w:rsid w:val="00186A83"/>
    <w:rsid w:val="00186E5B"/>
    <w:rsid w:val="001871D9"/>
    <w:rsid w:val="001877C1"/>
    <w:rsid w:val="00190AC6"/>
    <w:rsid w:val="0019142F"/>
    <w:rsid w:val="00192B1F"/>
    <w:rsid w:val="00193DDE"/>
    <w:rsid w:val="00193ED9"/>
    <w:rsid w:val="0019412A"/>
    <w:rsid w:val="00194AB2"/>
    <w:rsid w:val="00196115"/>
    <w:rsid w:val="00196381"/>
    <w:rsid w:val="001963D5"/>
    <w:rsid w:val="001963EB"/>
    <w:rsid w:val="00196500"/>
    <w:rsid w:val="0019795E"/>
    <w:rsid w:val="00197BF2"/>
    <w:rsid w:val="00197DF1"/>
    <w:rsid w:val="001A007F"/>
    <w:rsid w:val="001A0E22"/>
    <w:rsid w:val="001A0F71"/>
    <w:rsid w:val="001A1F44"/>
    <w:rsid w:val="001A258D"/>
    <w:rsid w:val="001A27F6"/>
    <w:rsid w:val="001A3930"/>
    <w:rsid w:val="001A4221"/>
    <w:rsid w:val="001A4247"/>
    <w:rsid w:val="001A493F"/>
    <w:rsid w:val="001A4D61"/>
    <w:rsid w:val="001A5ADB"/>
    <w:rsid w:val="001A5B2F"/>
    <w:rsid w:val="001A5E55"/>
    <w:rsid w:val="001A7066"/>
    <w:rsid w:val="001A727B"/>
    <w:rsid w:val="001A72D6"/>
    <w:rsid w:val="001A7D2F"/>
    <w:rsid w:val="001A7DB5"/>
    <w:rsid w:val="001A7E71"/>
    <w:rsid w:val="001B066D"/>
    <w:rsid w:val="001B09FA"/>
    <w:rsid w:val="001B1C0C"/>
    <w:rsid w:val="001B3366"/>
    <w:rsid w:val="001B3C83"/>
    <w:rsid w:val="001B416C"/>
    <w:rsid w:val="001B49A1"/>
    <w:rsid w:val="001B4FD4"/>
    <w:rsid w:val="001B55B7"/>
    <w:rsid w:val="001B56C4"/>
    <w:rsid w:val="001B5E3B"/>
    <w:rsid w:val="001B61F7"/>
    <w:rsid w:val="001B6DB5"/>
    <w:rsid w:val="001B7131"/>
    <w:rsid w:val="001B79DF"/>
    <w:rsid w:val="001B7B1E"/>
    <w:rsid w:val="001C00CC"/>
    <w:rsid w:val="001C019C"/>
    <w:rsid w:val="001C09A5"/>
    <w:rsid w:val="001C0AAE"/>
    <w:rsid w:val="001C0BC7"/>
    <w:rsid w:val="001C0C95"/>
    <w:rsid w:val="001C14E4"/>
    <w:rsid w:val="001C1876"/>
    <w:rsid w:val="001C1AAA"/>
    <w:rsid w:val="001C1E4A"/>
    <w:rsid w:val="001C2075"/>
    <w:rsid w:val="001C2159"/>
    <w:rsid w:val="001C2F0F"/>
    <w:rsid w:val="001C32FD"/>
    <w:rsid w:val="001C37AC"/>
    <w:rsid w:val="001C3BA4"/>
    <w:rsid w:val="001C4CFC"/>
    <w:rsid w:val="001C5542"/>
    <w:rsid w:val="001C561A"/>
    <w:rsid w:val="001C56AB"/>
    <w:rsid w:val="001C5995"/>
    <w:rsid w:val="001C59D9"/>
    <w:rsid w:val="001C6312"/>
    <w:rsid w:val="001C6423"/>
    <w:rsid w:val="001C6866"/>
    <w:rsid w:val="001C7EA0"/>
    <w:rsid w:val="001D06AC"/>
    <w:rsid w:val="001D0C9B"/>
    <w:rsid w:val="001D0FC4"/>
    <w:rsid w:val="001D1142"/>
    <w:rsid w:val="001D12EC"/>
    <w:rsid w:val="001D195F"/>
    <w:rsid w:val="001D1AC8"/>
    <w:rsid w:val="001D1DCB"/>
    <w:rsid w:val="001D27A2"/>
    <w:rsid w:val="001D2F7A"/>
    <w:rsid w:val="001D3002"/>
    <w:rsid w:val="001D34D7"/>
    <w:rsid w:val="001D36E2"/>
    <w:rsid w:val="001D395F"/>
    <w:rsid w:val="001D4280"/>
    <w:rsid w:val="001D4671"/>
    <w:rsid w:val="001D4CCD"/>
    <w:rsid w:val="001D5447"/>
    <w:rsid w:val="001D5E72"/>
    <w:rsid w:val="001D6225"/>
    <w:rsid w:val="001D6B53"/>
    <w:rsid w:val="001D74D3"/>
    <w:rsid w:val="001D7A0D"/>
    <w:rsid w:val="001E098E"/>
    <w:rsid w:val="001E0A1C"/>
    <w:rsid w:val="001E18B1"/>
    <w:rsid w:val="001E2A2E"/>
    <w:rsid w:val="001E2B8A"/>
    <w:rsid w:val="001E2EF5"/>
    <w:rsid w:val="001E3284"/>
    <w:rsid w:val="001E3B32"/>
    <w:rsid w:val="001E3CE9"/>
    <w:rsid w:val="001E4218"/>
    <w:rsid w:val="001E4524"/>
    <w:rsid w:val="001E497B"/>
    <w:rsid w:val="001E4BC0"/>
    <w:rsid w:val="001E4CA1"/>
    <w:rsid w:val="001E4D25"/>
    <w:rsid w:val="001E4F9C"/>
    <w:rsid w:val="001E56D7"/>
    <w:rsid w:val="001E594B"/>
    <w:rsid w:val="001E5A6E"/>
    <w:rsid w:val="001E6654"/>
    <w:rsid w:val="001E6E2D"/>
    <w:rsid w:val="001E7271"/>
    <w:rsid w:val="001E78E6"/>
    <w:rsid w:val="001F00BA"/>
    <w:rsid w:val="001F049D"/>
    <w:rsid w:val="001F0AF2"/>
    <w:rsid w:val="001F0BFF"/>
    <w:rsid w:val="001F0C07"/>
    <w:rsid w:val="001F1166"/>
    <w:rsid w:val="001F161C"/>
    <w:rsid w:val="001F1E6C"/>
    <w:rsid w:val="001F208F"/>
    <w:rsid w:val="001F23B8"/>
    <w:rsid w:val="001F23C5"/>
    <w:rsid w:val="001F2A36"/>
    <w:rsid w:val="001F3938"/>
    <w:rsid w:val="001F4775"/>
    <w:rsid w:val="001F4A9D"/>
    <w:rsid w:val="001F4B31"/>
    <w:rsid w:val="001F4B57"/>
    <w:rsid w:val="001F4BC3"/>
    <w:rsid w:val="001F5510"/>
    <w:rsid w:val="001F589F"/>
    <w:rsid w:val="001F64D8"/>
    <w:rsid w:val="001F7398"/>
    <w:rsid w:val="00200276"/>
    <w:rsid w:val="002004D5"/>
    <w:rsid w:val="00200E67"/>
    <w:rsid w:val="00200FD7"/>
    <w:rsid w:val="002013AA"/>
    <w:rsid w:val="002014B1"/>
    <w:rsid w:val="0020182B"/>
    <w:rsid w:val="0020186C"/>
    <w:rsid w:val="00202582"/>
    <w:rsid w:val="00202E2E"/>
    <w:rsid w:val="002030A7"/>
    <w:rsid w:val="00203261"/>
    <w:rsid w:val="00203605"/>
    <w:rsid w:val="002040DE"/>
    <w:rsid w:val="00204271"/>
    <w:rsid w:val="00204614"/>
    <w:rsid w:val="00204D8E"/>
    <w:rsid w:val="002050B0"/>
    <w:rsid w:val="0020533A"/>
    <w:rsid w:val="00205A1D"/>
    <w:rsid w:val="00205B87"/>
    <w:rsid w:val="0020658C"/>
    <w:rsid w:val="00206B5D"/>
    <w:rsid w:val="00206E34"/>
    <w:rsid w:val="00207166"/>
    <w:rsid w:val="0020774A"/>
    <w:rsid w:val="00207868"/>
    <w:rsid w:val="00207F32"/>
    <w:rsid w:val="00207FDC"/>
    <w:rsid w:val="0021026E"/>
    <w:rsid w:val="00211B68"/>
    <w:rsid w:val="00211D1D"/>
    <w:rsid w:val="002122EA"/>
    <w:rsid w:val="00212D94"/>
    <w:rsid w:val="0021365A"/>
    <w:rsid w:val="002137BB"/>
    <w:rsid w:val="00213C72"/>
    <w:rsid w:val="00213E3A"/>
    <w:rsid w:val="00214295"/>
    <w:rsid w:val="0021500A"/>
    <w:rsid w:val="002152DD"/>
    <w:rsid w:val="002154A1"/>
    <w:rsid w:val="002154CA"/>
    <w:rsid w:val="00215B88"/>
    <w:rsid w:val="002163EC"/>
    <w:rsid w:val="00216C79"/>
    <w:rsid w:val="00217206"/>
    <w:rsid w:val="002179FC"/>
    <w:rsid w:val="00217B75"/>
    <w:rsid w:val="00220BE9"/>
    <w:rsid w:val="00221056"/>
    <w:rsid w:val="002212C4"/>
    <w:rsid w:val="00221679"/>
    <w:rsid w:val="00221E0D"/>
    <w:rsid w:val="00223414"/>
    <w:rsid w:val="00224181"/>
    <w:rsid w:val="002243E7"/>
    <w:rsid w:val="0022450C"/>
    <w:rsid w:val="002246EC"/>
    <w:rsid w:val="00224EA0"/>
    <w:rsid w:val="00224EF8"/>
    <w:rsid w:val="0022585C"/>
    <w:rsid w:val="00225B6C"/>
    <w:rsid w:val="00225C4C"/>
    <w:rsid w:val="00225E0B"/>
    <w:rsid w:val="00226292"/>
    <w:rsid w:val="00226AC9"/>
    <w:rsid w:val="00227A0B"/>
    <w:rsid w:val="0023065D"/>
    <w:rsid w:val="002308F3"/>
    <w:rsid w:val="0023096D"/>
    <w:rsid w:val="00230E74"/>
    <w:rsid w:val="00230FE8"/>
    <w:rsid w:val="002310F3"/>
    <w:rsid w:val="002319E7"/>
    <w:rsid w:val="0023294D"/>
    <w:rsid w:val="00232C60"/>
    <w:rsid w:val="00232CB3"/>
    <w:rsid w:val="002335BD"/>
    <w:rsid w:val="00233983"/>
    <w:rsid w:val="002341B1"/>
    <w:rsid w:val="0023426A"/>
    <w:rsid w:val="0023487E"/>
    <w:rsid w:val="00234A76"/>
    <w:rsid w:val="00234E62"/>
    <w:rsid w:val="002352A6"/>
    <w:rsid w:val="00235C4D"/>
    <w:rsid w:val="00235E73"/>
    <w:rsid w:val="002363C2"/>
    <w:rsid w:val="00236B5B"/>
    <w:rsid w:val="00237022"/>
    <w:rsid w:val="002370EC"/>
    <w:rsid w:val="00237D65"/>
    <w:rsid w:val="002402C7"/>
    <w:rsid w:val="0024038F"/>
    <w:rsid w:val="00240401"/>
    <w:rsid w:val="00240504"/>
    <w:rsid w:val="002405BC"/>
    <w:rsid w:val="002408EB"/>
    <w:rsid w:val="002422F2"/>
    <w:rsid w:val="002425B4"/>
    <w:rsid w:val="00242A9F"/>
    <w:rsid w:val="00242AA6"/>
    <w:rsid w:val="002430F9"/>
    <w:rsid w:val="00243A97"/>
    <w:rsid w:val="00244822"/>
    <w:rsid w:val="00244860"/>
    <w:rsid w:val="00246552"/>
    <w:rsid w:val="00246628"/>
    <w:rsid w:val="00246B50"/>
    <w:rsid w:val="00246CF8"/>
    <w:rsid w:val="00247363"/>
    <w:rsid w:val="00247483"/>
    <w:rsid w:val="00247715"/>
    <w:rsid w:val="00247CA5"/>
    <w:rsid w:val="00247F9B"/>
    <w:rsid w:val="002503EA"/>
    <w:rsid w:val="00251CDD"/>
    <w:rsid w:val="002528E4"/>
    <w:rsid w:val="0025349A"/>
    <w:rsid w:val="002534D5"/>
    <w:rsid w:val="0025385A"/>
    <w:rsid w:val="00254B04"/>
    <w:rsid w:val="00254B5A"/>
    <w:rsid w:val="00255091"/>
    <w:rsid w:val="002565FC"/>
    <w:rsid w:val="00257147"/>
    <w:rsid w:val="0025723B"/>
    <w:rsid w:val="00257B1B"/>
    <w:rsid w:val="00257CE9"/>
    <w:rsid w:val="002602E4"/>
    <w:rsid w:val="00260EE3"/>
    <w:rsid w:val="00262A61"/>
    <w:rsid w:val="00263916"/>
    <w:rsid w:val="00263A43"/>
    <w:rsid w:val="00263C83"/>
    <w:rsid w:val="00263E72"/>
    <w:rsid w:val="00263EED"/>
    <w:rsid w:val="0026411C"/>
    <w:rsid w:val="0026488A"/>
    <w:rsid w:val="00264EAD"/>
    <w:rsid w:val="00264FC5"/>
    <w:rsid w:val="0026541C"/>
    <w:rsid w:val="0026567C"/>
    <w:rsid w:val="00265824"/>
    <w:rsid w:val="00265BAE"/>
    <w:rsid w:val="00265C26"/>
    <w:rsid w:val="00265C37"/>
    <w:rsid w:val="00265E3D"/>
    <w:rsid w:val="002667A9"/>
    <w:rsid w:val="00266B66"/>
    <w:rsid w:val="00266F70"/>
    <w:rsid w:val="00267600"/>
    <w:rsid w:val="0026782F"/>
    <w:rsid w:val="002678B0"/>
    <w:rsid w:val="002678D7"/>
    <w:rsid w:val="002701E1"/>
    <w:rsid w:val="002704B4"/>
    <w:rsid w:val="00270C5D"/>
    <w:rsid w:val="00270DDE"/>
    <w:rsid w:val="00270E12"/>
    <w:rsid w:val="00270E40"/>
    <w:rsid w:val="002719A9"/>
    <w:rsid w:val="0027221B"/>
    <w:rsid w:val="002722B6"/>
    <w:rsid w:val="0027261F"/>
    <w:rsid w:val="00273168"/>
    <w:rsid w:val="002735B1"/>
    <w:rsid w:val="0027378B"/>
    <w:rsid w:val="00273C9E"/>
    <w:rsid w:val="00273E1F"/>
    <w:rsid w:val="002743DC"/>
    <w:rsid w:val="00274A09"/>
    <w:rsid w:val="00274CED"/>
    <w:rsid w:val="00275318"/>
    <w:rsid w:val="00275370"/>
    <w:rsid w:val="0027621F"/>
    <w:rsid w:val="00276273"/>
    <w:rsid w:val="00276D2D"/>
    <w:rsid w:val="00276E46"/>
    <w:rsid w:val="00276F16"/>
    <w:rsid w:val="0027785C"/>
    <w:rsid w:val="00277930"/>
    <w:rsid w:val="00277960"/>
    <w:rsid w:val="00277B83"/>
    <w:rsid w:val="00277CDC"/>
    <w:rsid w:val="00280806"/>
    <w:rsid w:val="00281008"/>
    <w:rsid w:val="002811D4"/>
    <w:rsid w:val="00281CE8"/>
    <w:rsid w:val="0028220B"/>
    <w:rsid w:val="00282A56"/>
    <w:rsid w:val="00282B35"/>
    <w:rsid w:val="002830CC"/>
    <w:rsid w:val="002832EE"/>
    <w:rsid w:val="00283411"/>
    <w:rsid w:val="00283587"/>
    <w:rsid w:val="00283728"/>
    <w:rsid w:val="00283738"/>
    <w:rsid w:val="002842C2"/>
    <w:rsid w:val="00284526"/>
    <w:rsid w:val="00284690"/>
    <w:rsid w:val="002847E8"/>
    <w:rsid w:val="00284A6E"/>
    <w:rsid w:val="00284C4D"/>
    <w:rsid w:val="00285464"/>
    <w:rsid w:val="0028591E"/>
    <w:rsid w:val="00285D2A"/>
    <w:rsid w:val="002863FC"/>
    <w:rsid w:val="00286721"/>
    <w:rsid w:val="00286A2D"/>
    <w:rsid w:val="00286B3D"/>
    <w:rsid w:val="00286CCB"/>
    <w:rsid w:val="00286DBC"/>
    <w:rsid w:val="002878AE"/>
    <w:rsid w:val="002878D3"/>
    <w:rsid w:val="00287E98"/>
    <w:rsid w:val="00290346"/>
    <w:rsid w:val="00290D97"/>
    <w:rsid w:val="00290D9F"/>
    <w:rsid w:val="00290E42"/>
    <w:rsid w:val="00290F00"/>
    <w:rsid w:val="00291064"/>
    <w:rsid w:val="002916A0"/>
    <w:rsid w:val="00291D9A"/>
    <w:rsid w:val="002923C2"/>
    <w:rsid w:val="00292BCA"/>
    <w:rsid w:val="00292F78"/>
    <w:rsid w:val="002930A7"/>
    <w:rsid w:val="002937F7"/>
    <w:rsid w:val="00293BCE"/>
    <w:rsid w:val="00293F51"/>
    <w:rsid w:val="0029483E"/>
    <w:rsid w:val="00294C67"/>
    <w:rsid w:val="00294EB3"/>
    <w:rsid w:val="00295080"/>
    <w:rsid w:val="002954FF"/>
    <w:rsid w:val="00295E97"/>
    <w:rsid w:val="00296427"/>
    <w:rsid w:val="00297554"/>
    <w:rsid w:val="00297768"/>
    <w:rsid w:val="002A009D"/>
    <w:rsid w:val="002A0317"/>
    <w:rsid w:val="002A03B8"/>
    <w:rsid w:val="002A043E"/>
    <w:rsid w:val="002A0525"/>
    <w:rsid w:val="002A0C5C"/>
    <w:rsid w:val="002A1300"/>
    <w:rsid w:val="002A1B0D"/>
    <w:rsid w:val="002A1B68"/>
    <w:rsid w:val="002A1C39"/>
    <w:rsid w:val="002A2937"/>
    <w:rsid w:val="002A55E3"/>
    <w:rsid w:val="002A565E"/>
    <w:rsid w:val="002A6448"/>
    <w:rsid w:val="002A6C9E"/>
    <w:rsid w:val="002A7296"/>
    <w:rsid w:val="002A74F0"/>
    <w:rsid w:val="002A75A0"/>
    <w:rsid w:val="002A790B"/>
    <w:rsid w:val="002A7B63"/>
    <w:rsid w:val="002A7E8B"/>
    <w:rsid w:val="002A7FC5"/>
    <w:rsid w:val="002B0106"/>
    <w:rsid w:val="002B048A"/>
    <w:rsid w:val="002B0C17"/>
    <w:rsid w:val="002B0E9E"/>
    <w:rsid w:val="002B12CA"/>
    <w:rsid w:val="002B36F1"/>
    <w:rsid w:val="002B373F"/>
    <w:rsid w:val="002B37E7"/>
    <w:rsid w:val="002B3C3F"/>
    <w:rsid w:val="002B40B8"/>
    <w:rsid w:val="002B426E"/>
    <w:rsid w:val="002B42C0"/>
    <w:rsid w:val="002B49DD"/>
    <w:rsid w:val="002B49FB"/>
    <w:rsid w:val="002B4A77"/>
    <w:rsid w:val="002B51A3"/>
    <w:rsid w:val="002B562E"/>
    <w:rsid w:val="002B56AA"/>
    <w:rsid w:val="002B61EE"/>
    <w:rsid w:val="002B630A"/>
    <w:rsid w:val="002B679B"/>
    <w:rsid w:val="002B7315"/>
    <w:rsid w:val="002B7828"/>
    <w:rsid w:val="002C0AC5"/>
    <w:rsid w:val="002C0FD7"/>
    <w:rsid w:val="002C16FB"/>
    <w:rsid w:val="002C1DD6"/>
    <w:rsid w:val="002C1F66"/>
    <w:rsid w:val="002C235F"/>
    <w:rsid w:val="002C3817"/>
    <w:rsid w:val="002C3CAB"/>
    <w:rsid w:val="002C4027"/>
    <w:rsid w:val="002C43E2"/>
    <w:rsid w:val="002C458F"/>
    <w:rsid w:val="002C4BC1"/>
    <w:rsid w:val="002C4C0C"/>
    <w:rsid w:val="002C4D21"/>
    <w:rsid w:val="002C51BF"/>
    <w:rsid w:val="002C536D"/>
    <w:rsid w:val="002C5866"/>
    <w:rsid w:val="002C5DD5"/>
    <w:rsid w:val="002C62D9"/>
    <w:rsid w:val="002C636E"/>
    <w:rsid w:val="002C6D08"/>
    <w:rsid w:val="002C7287"/>
    <w:rsid w:val="002C77A4"/>
    <w:rsid w:val="002C7848"/>
    <w:rsid w:val="002C7889"/>
    <w:rsid w:val="002C7D9C"/>
    <w:rsid w:val="002D021C"/>
    <w:rsid w:val="002D0A11"/>
    <w:rsid w:val="002D0AD2"/>
    <w:rsid w:val="002D15CE"/>
    <w:rsid w:val="002D1BD7"/>
    <w:rsid w:val="002D22ED"/>
    <w:rsid w:val="002D233C"/>
    <w:rsid w:val="002D2406"/>
    <w:rsid w:val="002D29CD"/>
    <w:rsid w:val="002D2AF9"/>
    <w:rsid w:val="002D2BF7"/>
    <w:rsid w:val="002D3362"/>
    <w:rsid w:val="002D34BF"/>
    <w:rsid w:val="002D38E9"/>
    <w:rsid w:val="002D39B2"/>
    <w:rsid w:val="002D3A73"/>
    <w:rsid w:val="002D4BF0"/>
    <w:rsid w:val="002D5391"/>
    <w:rsid w:val="002D55D5"/>
    <w:rsid w:val="002D584A"/>
    <w:rsid w:val="002D5901"/>
    <w:rsid w:val="002D64F7"/>
    <w:rsid w:val="002D66BF"/>
    <w:rsid w:val="002D7B46"/>
    <w:rsid w:val="002D7C68"/>
    <w:rsid w:val="002E057B"/>
    <w:rsid w:val="002E0A79"/>
    <w:rsid w:val="002E1648"/>
    <w:rsid w:val="002E1F62"/>
    <w:rsid w:val="002E2F78"/>
    <w:rsid w:val="002E4095"/>
    <w:rsid w:val="002E48ED"/>
    <w:rsid w:val="002E50D0"/>
    <w:rsid w:val="002E6037"/>
    <w:rsid w:val="002E638D"/>
    <w:rsid w:val="002E69F2"/>
    <w:rsid w:val="002E6C6F"/>
    <w:rsid w:val="002E6EF3"/>
    <w:rsid w:val="002E7175"/>
    <w:rsid w:val="002E758C"/>
    <w:rsid w:val="002E786E"/>
    <w:rsid w:val="002F0FC8"/>
    <w:rsid w:val="002F1871"/>
    <w:rsid w:val="002F1E96"/>
    <w:rsid w:val="002F24F8"/>
    <w:rsid w:val="002F27AD"/>
    <w:rsid w:val="002F28CC"/>
    <w:rsid w:val="002F2B62"/>
    <w:rsid w:val="002F36C3"/>
    <w:rsid w:val="002F40BC"/>
    <w:rsid w:val="002F56BD"/>
    <w:rsid w:val="002F5895"/>
    <w:rsid w:val="002F5D7B"/>
    <w:rsid w:val="002F6147"/>
    <w:rsid w:val="002F6808"/>
    <w:rsid w:val="002F6E05"/>
    <w:rsid w:val="002F71EA"/>
    <w:rsid w:val="002F73B7"/>
    <w:rsid w:val="002F779A"/>
    <w:rsid w:val="00300A29"/>
    <w:rsid w:val="00300AA7"/>
    <w:rsid w:val="00300C67"/>
    <w:rsid w:val="00300D91"/>
    <w:rsid w:val="00300DD4"/>
    <w:rsid w:val="00300DE2"/>
    <w:rsid w:val="00300E09"/>
    <w:rsid w:val="00301B77"/>
    <w:rsid w:val="00302371"/>
    <w:rsid w:val="003025E7"/>
    <w:rsid w:val="003028C7"/>
    <w:rsid w:val="00303468"/>
    <w:rsid w:val="00303B33"/>
    <w:rsid w:val="00304529"/>
    <w:rsid w:val="0030455B"/>
    <w:rsid w:val="003045A3"/>
    <w:rsid w:val="003057A0"/>
    <w:rsid w:val="00305D8B"/>
    <w:rsid w:val="00306614"/>
    <w:rsid w:val="003066BB"/>
    <w:rsid w:val="00306912"/>
    <w:rsid w:val="003069A2"/>
    <w:rsid w:val="00306A2B"/>
    <w:rsid w:val="00306C97"/>
    <w:rsid w:val="00306D05"/>
    <w:rsid w:val="00306D8A"/>
    <w:rsid w:val="00306F4E"/>
    <w:rsid w:val="00307184"/>
    <w:rsid w:val="00307539"/>
    <w:rsid w:val="003079BF"/>
    <w:rsid w:val="003079D3"/>
    <w:rsid w:val="00307A25"/>
    <w:rsid w:val="00307C23"/>
    <w:rsid w:val="00310614"/>
    <w:rsid w:val="00310C33"/>
    <w:rsid w:val="00310CF7"/>
    <w:rsid w:val="00310F4B"/>
    <w:rsid w:val="00311F49"/>
    <w:rsid w:val="00312570"/>
    <w:rsid w:val="0031279C"/>
    <w:rsid w:val="00312DAC"/>
    <w:rsid w:val="0031324A"/>
    <w:rsid w:val="0031327A"/>
    <w:rsid w:val="00313432"/>
    <w:rsid w:val="00313802"/>
    <w:rsid w:val="00313B90"/>
    <w:rsid w:val="00314D31"/>
    <w:rsid w:val="00314DCE"/>
    <w:rsid w:val="00315181"/>
    <w:rsid w:val="003157E4"/>
    <w:rsid w:val="00315B30"/>
    <w:rsid w:val="0031657F"/>
    <w:rsid w:val="003168C5"/>
    <w:rsid w:val="003178E1"/>
    <w:rsid w:val="00317E8B"/>
    <w:rsid w:val="00320108"/>
    <w:rsid w:val="00320652"/>
    <w:rsid w:val="00320D5D"/>
    <w:rsid w:val="00320D99"/>
    <w:rsid w:val="00321526"/>
    <w:rsid w:val="00321A90"/>
    <w:rsid w:val="00321D3A"/>
    <w:rsid w:val="0032208E"/>
    <w:rsid w:val="003226FD"/>
    <w:rsid w:val="00323099"/>
    <w:rsid w:val="0032320F"/>
    <w:rsid w:val="00323C60"/>
    <w:rsid w:val="003252AC"/>
    <w:rsid w:val="003252CE"/>
    <w:rsid w:val="00325B70"/>
    <w:rsid w:val="00325E3F"/>
    <w:rsid w:val="00326235"/>
    <w:rsid w:val="00326A3E"/>
    <w:rsid w:val="00326D24"/>
    <w:rsid w:val="00326E82"/>
    <w:rsid w:val="003277AE"/>
    <w:rsid w:val="003277D0"/>
    <w:rsid w:val="00327E70"/>
    <w:rsid w:val="00330782"/>
    <w:rsid w:val="00330B4C"/>
    <w:rsid w:val="00331329"/>
    <w:rsid w:val="003313F6"/>
    <w:rsid w:val="0033148D"/>
    <w:rsid w:val="00331D83"/>
    <w:rsid w:val="00331FAA"/>
    <w:rsid w:val="00332006"/>
    <w:rsid w:val="003327BD"/>
    <w:rsid w:val="00332A07"/>
    <w:rsid w:val="00332C02"/>
    <w:rsid w:val="00333326"/>
    <w:rsid w:val="00333854"/>
    <w:rsid w:val="00334098"/>
    <w:rsid w:val="00334266"/>
    <w:rsid w:val="00334C85"/>
    <w:rsid w:val="00334FB2"/>
    <w:rsid w:val="0033564F"/>
    <w:rsid w:val="00336C7E"/>
    <w:rsid w:val="00336F42"/>
    <w:rsid w:val="0033769D"/>
    <w:rsid w:val="00337FC5"/>
    <w:rsid w:val="00340480"/>
    <w:rsid w:val="00340D50"/>
    <w:rsid w:val="00341B08"/>
    <w:rsid w:val="0034455B"/>
    <w:rsid w:val="003447BE"/>
    <w:rsid w:val="0034490F"/>
    <w:rsid w:val="00344D40"/>
    <w:rsid w:val="00344E0F"/>
    <w:rsid w:val="00345819"/>
    <w:rsid w:val="00345C2C"/>
    <w:rsid w:val="00346C35"/>
    <w:rsid w:val="00346C7C"/>
    <w:rsid w:val="0034730C"/>
    <w:rsid w:val="00347861"/>
    <w:rsid w:val="00347A4C"/>
    <w:rsid w:val="00350871"/>
    <w:rsid w:val="003509CD"/>
    <w:rsid w:val="00350ED0"/>
    <w:rsid w:val="003510D2"/>
    <w:rsid w:val="00351D80"/>
    <w:rsid w:val="00351E7C"/>
    <w:rsid w:val="003521B7"/>
    <w:rsid w:val="003532E3"/>
    <w:rsid w:val="0035368C"/>
    <w:rsid w:val="00353F44"/>
    <w:rsid w:val="0035408A"/>
    <w:rsid w:val="00354DF4"/>
    <w:rsid w:val="003551C9"/>
    <w:rsid w:val="003552EE"/>
    <w:rsid w:val="003553FA"/>
    <w:rsid w:val="00355441"/>
    <w:rsid w:val="00355A70"/>
    <w:rsid w:val="00355ADD"/>
    <w:rsid w:val="00355F78"/>
    <w:rsid w:val="00356221"/>
    <w:rsid w:val="00356E28"/>
    <w:rsid w:val="00356FC7"/>
    <w:rsid w:val="003574BF"/>
    <w:rsid w:val="00357574"/>
    <w:rsid w:val="003577D1"/>
    <w:rsid w:val="00357B2A"/>
    <w:rsid w:val="00357B56"/>
    <w:rsid w:val="00360942"/>
    <w:rsid w:val="003613B9"/>
    <w:rsid w:val="00361486"/>
    <w:rsid w:val="0036173D"/>
    <w:rsid w:val="00361916"/>
    <w:rsid w:val="003621EA"/>
    <w:rsid w:val="0036246A"/>
    <w:rsid w:val="00362ABE"/>
    <w:rsid w:val="003633C0"/>
    <w:rsid w:val="0036390B"/>
    <w:rsid w:val="00363BBE"/>
    <w:rsid w:val="00364BDC"/>
    <w:rsid w:val="00364CB0"/>
    <w:rsid w:val="003659BE"/>
    <w:rsid w:val="00365B6A"/>
    <w:rsid w:val="00365BD9"/>
    <w:rsid w:val="00365CE3"/>
    <w:rsid w:val="00366185"/>
    <w:rsid w:val="00366414"/>
    <w:rsid w:val="003668F3"/>
    <w:rsid w:val="003673DB"/>
    <w:rsid w:val="00367C37"/>
    <w:rsid w:val="00367C88"/>
    <w:rsid w:val="00367D67"/>
    <w:rsid w:val="003707CA"/>
    <w:rsid w:val="003707E4"/>
    <w:rsid w:val="00371DBA"/>
    <w:rsid w:val="00372074"/>
    <w:rsid w:val="003730D2"/>
    <w:rsid w:val="003733E6"/>
    <w:rsid w:val="00373605"/>
    <w:rsid w:val="00373C65"/>
    <w:rsid w:val="00373D68"/>
    <w:rsid w:val="0037400C"/>
    <w:rsid w:val="00374A02"/>
    <w:rsid w:val="00374E1B"/>
    <w:rsid w:val="003750DE"/>
    <w:rsid w:val="003754FF"/>
    <w:rsid w:val="003755A3"/>
    <w:rsid w:val="003759A8"/>
    <w:rsid w:val="00376817"/>
    <w:rsid w:val="003771F7"/>
    <w:rsid w:val="003773C3"/>
    <w:rsid w:val="003777DB"/>
    <w:rsid w:val="0038097D"/>
    <w:rsid w:val="00380B7D"/>
    <w:rsid w:val="003819F4"/>
    <w:rsid w:val="00381EC7"/>
    <w:rsid w:val="003822A2"/>
    <w:rsid w:val="003829D7"/>
    <w:rsid w:val="00382A7D"/>
    <w:rsid w:val="00382B28"/>
    <w:rsid w:val="0038387C"/>
    <w:rsid w:val="003843B0"/>
    <w:rsid w:val="00384486"/>
    <w:rsid w:val="0038473B"/>
    <w:rsid w:val="0038486B"/>
    <w:rsid w:val="003848DE"/>
    <w:rsid w:val="00384D44"/>
    <w:rsid w:val="00385DBB"/>
    <w:rsid w:val="00386103"/>
    <w:rsid w:val="00386422"/>
    <w:rsid w:val="00386AA2"/>
    <w:rsid w:val="00386B19"/>
    <w:rsid w:val="003871A8"/>
    <w:rsid w:val="0038752F"/>
    <w:rsid w:val="00387A5D"/>
    <w:rsid w:val="00387F97"/>
    <w:rsid w:val="003900DF"/>
    <w:rsid w:val="00390FB3"/>
    <w:rsid w:val="00391566"/>
    <w:rsid w:val="00391839"/>
    <w:rsid w:val="00391D76"/>
    <w:rsid w:val="00392357"/>
    <w:rsid w:val="00392D43"/>
    <w:rsid w:val="0039307A"/>
    <w:rsid w:val="003933FA"/>
    <w:rsid w:val="00393DA5"/>
    <w:rsid w:val="00394C94"/>
    <w:rsid w:val="00395274"/>
    <w:rsid w:val="00395E04"/>
    <w:rsid w:val="00395FB2"/>
    <w:rsid w:val="00396BE0"/>
    <w:rsid w:val="00396CE7"/>
    <w:rsid w:val="0039711E"/>
    <w:rsid w:val="003A059F"/>
    <w:rsid w:val="003A089C"/>
    <w:rsid w:val="003A12E0"/>
    <w:rsid w:val="003A27ED"/>
    <w:rsid w:val="003A2964"/>
    <w:rsid w:val="003A32B6"/>
    <w:rsid w:val="003A3915"/>
    <w:rsid w:val="003A3AB2"/>
    <w:rsid w:val="003A4271"/>
    <w:rsid w:val="003A4603"/>
    <w:rsid w:val="003A4BF8"/>
    <w:rsid w:val="003A5F35"/>
    <w:rsid w:val="003A6525"/>
    <w:rsid w:val="003A6B11"/>
    <w:rsid w:val="003A6F88"/>
    <w:rsid w:val="003A766C"/>
    <w:rsid w:val="003A7737"/>
    <w:rsid w:val="003A7AA2"/>
    <w:rsid w:val="003B2711"/>
    <w:rsid w:val="003B2A64"/>
    <w:rsid w:val="003B2D97"/>
    <w:rsid w:val="003B339C"/>
    <w:rsid w:val="003B33D0"/>
    <w:rsid w:val="003B3602"/>
    <w:rsid w:val="003B3B8B"/>
    <w:rsid w:val="003B4392"/>
    <w:rsid w:val="003B45F1"/>
    <w:rsid w:val="003B5132"/>
    <w:rsid w:val="003B570B"/>
    <w:rsid w:val="003B5EC5"/>
    <w:rsid w:val="003B5F47"/>
    <w:rsid w:val="003B63B2"/>
    <w:rsid w:val="003B69DA"/>
    <w:rsid w:val="003B69EF"/>
    <w:rsid w:val="003B6D8F"/>
    <w:rsid w:val="003B77ED"/>
    <w:rsid w:val="003C020F"/>
    <w:rsid w:val="003C0A45"/>
    <w:rsid w:val="003C10F2"/>
    <w:rsid w:val="003C15A2"/>
    <w:rsid w:val="003C15BC"/>
    <w:rsid w:val="003C18EB"/>
    <w:rsid w:val="003C20CC"/>
    <w:rsid w:val="003C2253"/>
    <w:rsid w:val="003C249D"/>
    <w:rsid w:val="003C2A07"/>
    <w:rsid w:val="003C2F30"/>
    <w:rsid w:val="003C31AA"/>
    <w:rsid w:val="003C3548"/>
    <w:rsid w:val="003C3B68"/>
    <w:rsid w:val="003C3C8F"/>
    <w:rsid w:val="003C3FA5"/>
    <w:rsid w:val="003C401F"/>
    <w:rsid w:val="003C4798"/>
    <w:rsid w:val="003C4B8E"/>
    <w:rsid w:val="003C4C5C"/>
    <w:rsid w:val="003C5327"/>
    <w:rsid w:val="003C5745"/>
    <w:rsid w:val="003C61F8"/>
    <w:rsid w:val="003C635A"/>
    <w:rsid w:val="003C640F"/>
    <w:rsid w:val="003C6D7B"/>
    <w:rsid w:val="003C6EC9"/>
    <w:rsid w:val="003C7607"/>
    <w:rsid w:val="003C775B"/>
    <w:rsid w:val="003C7B7E"/>
    <w:rsid w:val="003D052B"/>
    <w:rsid w:val="003D0883"/>
    <w:rsid w:val="003D0A01"/>
    <w:rsid w:val="003D0BC3"/>
    <w:rsid w:val="003D3539"/>
    <w:rsid w:val="003D3CAF"/>
    <w:rsid w:val="003D3EC9"/>
    <w:rsid w:val="003D4475"/>
    <w:rsid w:val="003D4CE0"/>
    <w:rsid w:val="003D7E27"/>
    <w:rsid w:val="003E02E2"/>
    <w:rsid w:val="003E037C"/>
    <w:rsid w:val="003E0818"/>
    <w:rsid w:val="003E1411"/>
    <w:rsid w:val="003E2363"/>
    <w:rsid w:val="003E254E"/>
    <w:rsid w:val="003E2DAD"/>
    <w:rsid w:val="003E3AC6"/>
    <w:rsid w:val="003E3BE6"/>
    <w:rsid w:val="003E3CBD"/>
    <w:rsid w:val="003E3D52"/>
    <w:rsid w:val="003E41B5"/>
    <w:rsid w:val="003E42B9"/>
    <w:rsid w:val="003E4CE5"/>
    <w:rsid w:val="003E4D10"/>
    <w:rsid w:val="003E4ED3"/>
    <w:rsid w:val="003E5016"/>
    <w:rsid w:val="003E535A"/>
    <w:rsid w:val="003E547C"/>
    <w:rsid w:val="003E5DC3"/>
    <w:rsid w:val="003E62A2"/>
    <w:rsid w:val="003E701C"/>
    <w:rsid w:val="003E724B"/>
    <w:rsid w:val="003E750B"/>
    <w:rsid w:val="003E77CF"/>
    <w:rsid w:val="003E7DB1"/>
    <w:rsid w:val="003F0411"/>
    <w:rsid w:val="003F05E9"/>
    <w:rsid w:val="003F0A42"/>
    <w:rsid w:val="003F0B81"/>
    <w:rsid w:val="003F1169"/>
    <w:rsid w:val="003F155B"/>
    <w:rsid w:val="003F15E7"/>
    <w:rsid w:val="003F1E31"/>
    <w:rsid w:val="003F2B07"/>
    <w:rsid w:val="003F2C1E"/>
    <w:rsid w:val="003F3406"/>
    <w:rsid w:val="003F3B33"/>
    <w:rsid w:val="003F3DE5"/>
    <w:rsid w:val="003F3E61"/>
    <w:rsid w:val="003F4A42"/>
    <w:rsid w:val="003F4B1F"/>
    <w:rsid w:val="003F564F"/>
    <w:rsid w:val="003F56F2"/>
    <w:rsid w:val="003F5CD6"/>
    <w:rsid w:val="003F625F"/>
    <w:rsid w:val="003F6905"/>
    <w:rsid w:val="003F73CE"/>
    <w:rsid w:val="003F7B10"/>
    <w:rsid w:val="00400BA7"/>
    <w:rsid w:val="00400CF9"/>
    <w:rsid w:val="004013C6"/>
    <w:rsid w:val="0040244A"/>
    <w:rsid w:val="00402FA2"/>
    <w:rsid w:val="004035E5"/>
    <w:rsid w:val="004043D4"/>
    <w:rsid w:val="004044ED"/>
    <w:rsid w:val="0040478E"/>
    <w:rsid w:val="004049B0"/>
    <w:rsid w:val="00405303"/>
    <w:rsid w:val="00405B64"/>
    <w:rsid w:val="00405C4E"/>
    <w:rsid w:val="004061DB"/>
    <w:rsid w:val="00406D26"/>
    <w:rsid w:val="00406F1F"/>
    <w:rsid w:val="00407E24"/>
    <w:rsid w:val="00410039"/>
    <w:rsid w:val="00411942"/>
    <w:rsid w:val="004119D7"/>
    <w:rsid w:val="00412021"/>
    <w:rsid w:val="00412991"/>
    <w:rsid w:val="00412C17"/>
    <w:rsid w:val="00412F23"/>
    <w:rsid w:val="00413050"/>
    <w:rsid w:val="00413658"/>
    <w:rsid w:val="004136C6"/>
    <w:rsid w:val="004137E8"/>
    <w:rsid w:val="0041487A"/>
    <w:rsid w:val="004153E7"/>
    <w:rsid w:val="004157C6"/>
    <w:rsid w:val="00415ADF"/>
    <w:rsid w:val="00415DB2"/>
    <w:rsid w:val="004162A2"/>
    <w:rsid w:val="004163D0"/>
    <w:rsid w:val="0041647A"/>
    <w:rsid w:val="0041690A"/>
    <w:rsid w:val="0041692A"/>
    <w:rsid w:val="004170CA"/>
    <w:rsid w:val="004176A9"/>
    <w:rsid w:val="00420BD3"/>
    <w:rsid w:val="00421907"/>
    <w:rsid w:val="00421D25"/>
    <w:rsid w:val="004232C5"/>
    <w:rsid w:val="00423899"/>
    <w:rsid w:val="004240A9"/>
    <w:rsid w:val="004241E6"/>
    <w:rsid w:val="00424363"/>
    <w:rsid w:val="004247DB"/>
    <w:rsid w:val="00424A57"/>
    <w:rsid w:val="00424B41"/>
    <w:rsid w:val="00426023"/>
    <w:rsid w:val="0042667E"/>
    <w:rsid w:val="00426711"/>
    <w:rsid w:val="00426D3B"/>
    <w:rsid w:val="00426E90"/>
    <w:rsid w:val="00427255"/>
    <w:rsid w:val="00427688"/>
    <w:rsid w:val="00427D88"/>
    <w:rsid w:val="00427E51"/>
    <w:rsid w:val="004307E2"/>
    <w:rsid w:val="00430A2A"/>
    <w:rsid w:val="00430A33"/>
    <w:rsid w:val="00430D43"/>
    <w:rsid w:val="00430F47"/>
    <w:rsid w:val="004312AB"/>
    <w:rsid w:val="00431629"/>
    <w:rsid w:val="0043215E"/>
    <w:rsid w:val="004329C6"/>
    <w:rsid w:val="00432B28"/>
    <w:rsid w:val="00432D64"/>
    <w:rsid w:val="004332E9"/>
    <w:rsid w:val="00433A67"/>
    <w:rsid w:val="0043474D"/>
    <w:rsid w:val="00434A5C"/>
    <w:rsid w:val="00434BDA"/>
    <w:rsid w:val="00434EFC"/>
    <w:rsid w:val="0043510C"/>
    <w:rsid w:val="004352BD"/>
    <w:rsid w:val="00435C86"/>
    <w:rsid w:val="00436087"/>
    <w:rsid w:val="0043664A"/>
    <w:rsid w:val="004370E7"/>
    <w:rsid w:val="004370F0"/>
    <w:rsid w:val="004372DD"/>
    <w:rsid w:val="004376A6"/>
    <w:rsid w:val="004378DD"/>
    <w:rsid w:val="004400D2"/>
    <w:rsid w:val="0044074A"/>
    <w:rsid w:val="00440A59"/>
    <w:rsid w:val="00440BA9"/>
    <w:rsid w:val="00440BDE"/>
    <w:rsid w:val="00441608"/>
    <w:rsid w:val="004416CA"/>
    <w:rsid w:val="00441C23"/>
    <w:rsid w:val="004427DD"/>
    <w:rsid w:val="00442EB1"/>
    <w:rsid w:val="00443797"/>
    <w:rsid w:val="004439CB"/>
    <w:rsid w:val="00444449"/>
    <w:rsid w:val="00444A5E"/>
    <w:rsid w:val="00444F3F"/>
    <w:rsid w:val="00444F6C"/>
    <w:rsid w:val="0044548C"/>
    <w:rsid w:val="004458ED"/>
    <w:rsid w:val="00445D96"/>
    <w:rsid w:val="00446B50"/>
    <w:rsid w:val="00446E1F"/>
    <w:rsid w:val="00447D89"/>
    <w:rsid w:val="0045010D"/>
    <w:rsid w:val="004501EE"/>
    <w:rsid w:val="00450285"/>
    <w:rsid w:val="0045062B"/>
    <w:rsid w:val="0045094B"/>
    <w:rsid w:val="00450EB5"/>
    <w:rsid w:val="0045101B"/>
    <w:rsid w:val="00452F0F"/>
    <w:rsid w:val="00453101"/>
    <w:rsid w:val="00453868"/>
    <w:rsid w:val="00453892"/>
    <w:rsid w:val="004540BC"/>
    <w:rsid w:val="00454491"/>
    <w:rsid w:val="00454B22"/>
    <w:rsid w:val="00454B56"/>
    <w:rsid w:val="004550A3"/>
    <w:rsid w:val="00455179"/>
    <w:rsid w:val="00455405"/>
    <w:rsid w:val="004556A0"/>
    <w:rsid w:val="004558CC"/>
    <w:rsid w:val="00455E65"/>
    <w:rsid w:val="00455EA0"/>
    <w:rsid w:val="00455EB3"/>
    <w:rsid w:val="00455F45"/>
    <w:rsid w:val="00456682"/>
    <w:rsid w:val="00456A70"/>
    <w:rsid w:val="00456E07"/>
    <w:rsid w:val="004570A9"/>
    <w:rsid w:val="00457F3F"/>
    <w:rsid w:val="00460670"/>
    <w:rsid w:val="00460C07"/>
    <w:rsid w:val="0046109C"/>
    <w:rsid w:val="004612B6"/>
    <w:rsid w:val="00461316"/>
    <w:rsid w:val="00461501"/>
    <w:rsid w:val="004615CE"/>
    <w:rsid w:val="00461A90"/>
    <w:rsid w:val="00461BF5"/>
    <w:rsid w:val="00461FB8"/>
    <w:rsid w:val="00462A04"/>
    <w:rsid w:val="00463209"/>
    <w:rsid w:val="00463480"/>
    <w:rsid w:val="004637C2"/>
    <w:rsid w:val="00463934"/>
    <w:rsid w:val="00463959"/>
    <w:rsid w:val="0046478C"/>
    <w:rsid w:val="00464DCB"/>
    <w:rsid w:val="00464E84"/>
    <w:rsid w:val="00464F50"/>
    <w:rsid w:val="004652BF"/>
    <w:rsid w:val="004653F4"/>
    <w:rsid w:val="00465EE9"/>
    <w:rsid w:val="00466AEC"/>
    <w:rsid w:val="00466BD0"/>
    <w:rsid w:val="0046763E"/>
    <w:rsid w:val="0047073C"/>
    <w:rsid w:val="00470769"/>
    <w:rsid w:val="004707BD"/>
    <w:rsid w:val="00470943"/>
    <w:rsid w:val="00470A24"/>
    <w:rsid w:val="00471750"/>
    <w:rsid w:val="00471A0A"/>
    <w:rsid w:val="00471C15"/>
    <w:rsid w:val="00472461"/>
    <w:rsid w:val="00472C1B"/>
    <w:rsid w:val="00472CAD"/>
    <w:rsid w:val="00472D7B"/>
    <w:rsid w:val="00473011"/>
    <w:rsid w:val="0047311A"/>
    <w:rsid w:val="004735A6"/>
    <w:rsid w:val="004735FB"/>
    <w:rsid w:val="004738BE"/>
    <w:rsid w:val="004740CA"/>
    <w:rsid w:val="00474354"/>
    <w:rsid w:val="00474441"/>
    <w:rsid w:val="004745F4"/>
    <w:rsid w:val="00474E11"/>
    <w:rsid w:val="00475A31"/>
    <w:rsid w:val="00475CC7"/>
    <w:rsid w:val="0047670B"/>
    <w:rsid w:val="004774EB"/>
    <w:rsid w:val="0048058B"/>
    <w:rsid w:val="00480888"/>
    <w:rsid w:val="00480D61"/>
    <w:rsid w:val="00482349"/>
    <w:rsid w:val="0048245C"/>
    <w:rsid w:val="004826FD"/>
    <w:rsid w:val="004836AD"/>
    <w:rsid w:val="00483829"/>
    <w:rsid w:val="00483905"/>
    <w:rsid w:val="00483A38"/>
    <w:rsid w:val="00483C3B"/>
    <w:rsid w:val="004842C5"/>
    <w:rsid w:val="004844D3"/>
    <w:rsid w:val="004845E7"/>
    <w:rsid w:val="004846C2"/>
    <w:rsid w:val="00484C62"/>
    <w:rsid w:val="00484CB5"/>
    <w:rsid w:val="00484E25"/>
    <w:rsid w:val="004852FD"/>
    <w:rsid w:val="004859C8"/>
    <w:rsid w:val="00486546"/>
    <w:rsid w:val="00486B7E"/>
    <w:rsid w:val="00487962"/>
    <w:rsid w:val="00487A18"/>
    <w:rsid w:val="00487E48"/>
    <w:rsid w:val="00490668"/>
    <w:rsid w:val="00490880"/>
    <w:rsid w:val="00490A67"/>
    <w:rsid w:val="00491000"/>
    <w:rsid w:val="004916B1"/>
    <w:rsid w:val="00491766"/>
    <w:rsid w:val="00491888"/>
    <w:rsid w:val="00491B88"/>
    <w:rsid w:val="00491D25"/>
    <w:rsid w:val="004929A4"/>
    <w:rsid w:val="00493363"/>
    <w:rsid w:val="00493811"/>
    <w:rsid w:val="00493EE2"/>
    <w:rsid w:val="00494398"/>
    <w:rsid w:val="00494EF4"/>
    <w:rsid w:val="0049544E"/>
    <w:rsid w:val="0049576B"/>
    <w:rsid w:val="004957DD"/>
    <w:rsid w:val="004958E6"/>
    <w:rsid w:val="00495BBA"/>
    <w:rsid w:val="0049642F"/>
    <w:rsid w:val="00496BD2"/>
    <w:rsid w:val="00496E3B"/>
    <w:rsid w:val="0049730F"/>
    <w:rsid w:val="00497A69"/>
    <w:rsid w:val="004A012B"/>
    <w:rsid w:val="004A0A7C"/>
    <w:rsid w:val="004A1CC1"/>
    <w:rsid w:val="004A1F2A"/>
    <w:rsid w:val="004A243C"/>
    <w:rsid w:val="004A24F4"/>
    <w:rsid w:val="004A2CA8"/>
    <w:rsid w:val="004A4480"/>
    <w:rsid w:val="004A47AD"/>
    <w:rsid w:val="004A4B54"/>
    <w:rsid w:val="004A4BD1"/>
    <w:rsid w:val="004A5302"/>
    <w:rsid w:val="004A5662"/>
    <w:rsid w:val="004A5ACB"/>
    <w:rsid w:val="004A6610"/>
    <w:rsid w:val="004A66A9"/>
    <w:rsid w:val="004A6791"/>
    <w:rsid w:val="004A69E8"/>
    <w:rsid w:val="004A6B50"/>
    <w:rsid w:val="004A722E"/>
    <w:rsid w:val="004A733E"/>
    <w:rsid w:val="004A7365"/>
    <w:rsid w:val="004A7726"/>
    <w:rsid w:val="004A7A5C"/>
    <w:rsid w:val="004A7E0F"/>
    <w:rsid w:val="004B10C3"/>
    <w:rsid w:val="004B119C"/>
    <w:rsid w:val="004B1284"/>
    <w:rsid w:val="004B1779"/>
    <w:rsid w:val="004B18CB"/>
    <w:rsid w:val="004B1CAA"/>
    <w:rsid w:val="004B201B"/>
    <w:rsid w:val="004B2115"/>
    <w:rsid w:val="004B2474"/>
    <w:rsid w:val="004B364B"/>
    <w:rsid w:val="004B367A"/>
    <w:rsid w:val="004B38FC"/>
    <w:rsid w:val="004B3A84"/>
    <w:rsid w:val="004B3F23"/>
    <w:rsid w:val="004B4015"/>
    <w:rsid w:val="004B4335"/>
    <w:rsid w:val="004B4536"/>
    <w:rsid w:val="004B49C1"/>
    <w:rsid w:val="004B5429"/>
    <w:rsid w:val="004B55C1"/>
    <w:rsid w:val="004B6502"/>
    <w:rsid w:val="004B6AAD"/>
    <w:rsid w:val="004B6EF4"/>
    <w:rsid w:val="004B7403"/>
    <w:rsid w:val="004B7676"/>
    <w:rsid w:val="004B7FEF"/>
    <w:rsid w:val="004C0030"/>
    <w:rsid w:val="004C08DC"/>
    <w:rsid w:val="004C09BD"/>
    <w:rsid w:val="004C0A77"/>
    <w:rsid w:val="004C0B80"/>
    <w:rsid w:val="004C0F1C"/>
    <w:rsid w:val="004C11A7"/>
    <w:rsid w:val="004C14D0"/>
    <w:rsid w:val="004C1655"/>
    <w:rsid w:val="004C2408"/>
    <w:rsid w:val="004C2843"/>
    <w:rsid w:val="004C2C3A"/>
    <w:rsid w:val="004C317C"/>
    <w:rsid w:val="004C39B2"/>
    <w:rsid w:val="004C3C47"/>
    <w:rsid w:val="004C402B"/>
    <w:rsid w:val="004C4250"/>
    <w:rsid w:val="004C4741"/>
    <w:rsid w:val="004C4DD2"/>
    <w:rsid w:val="004C55DA"/>
    <w:rsid w:val="004C5A29"/>
    <w:rsid w:val="004C5D31"/>
    <w:rsid w:val="004C6360"/>
    <w:rsid w:val="004C6F2B"/>
    <w:rsid w:val="004C6FBC"/>
    <w:rsid w:val="004C70B1"/>
    <w:rsid w:val="004C7AA9"/>
    <w:rsid w:val="004C7AE3"/>
    <w:rsid w:val="004C7B27"/>
    <w:rsid w:val="004C7BFC"/>
    <w:rsid w:val="004D0317"/>
    <w:rsid w:val="004D0410"/>
    <w:rsid w:val="004D06A6"/>
    <w:rsid w:val="004D0CCE"/>
    <w:rsid w:val="004D131D"/>
    <w:rsid w:val="004D2007"/>
    <w:rsid w:val="004D419F"/>
    <w:rsid w:val="004D50E3"/>
    <w:rsid w:val="004D62CE"/>
    <w:rsid w:val="004D630A"/>
    <w:rsid w:val="004D6426"/>
    <w:rsid w:val="004D6E08"/>
    <w:rsid w:val="004D72FB"/>
    <w:rsid w:val="004D796C"/>
    <w:rsid w:val="004D7D6A"/>
    <w:rsid w:val="004D7EEB"/>
    <w:rsid w:val="004E0021"/>
    <w:rsid w:val="004E00E1"/>
    <w:rsid w:val="004E03CF"/>
    <w:rsid w:val="004E07FB"/>
    <w:rsid w:val="004E094E"/>
    <w:rsid w:val="004E0E95"/>
    <w:rsid w:val="004E1988"/>
    <w:rsid w:val="004E1AFA"/>
    <w:rsid w:val="004E20BD"/>
    <w:rsid w:val="004E20C6"/>
    <w:rsid w:val="004E211D"/>
    <w:rsid w:val="004E2C03"/>
    <w:rsid w:val="004E3F9C"/>
    <w:rsid w:val="004E43D7"/>
    <w:rsid w:val="004E4A17"/>
    <w:rsid w:val="004E4B95"/>
    <w:rsid w:val="004E58EE"/>
    <w:rsid w:val="004E5A49"/>
    <w:rsid w:val="004E5CFA"/>
    <w:rsid w:val="004E5F32"/>
    <w:rsid w:val="004E609D"/>
    <w:rsid w:val="004E6390"/>
    <w:rsid w:val="004E64BC"/>
    <w:rsid w:val="004E668B"/>
    <w:rsid w:val="004E691D"/>
    <w:rsid w:val="004E694C"/>
    <w:rsid w:val="004E735D"/>
    <w:rsid w:val="004E749D"/>
    <w:rsid w:val="004E7509"/>
    <w:rsid w:val="004E76A9"/>
    <w:rsid w:val="004E790A"/>
    <w:rsid w:val="004F0281"/>
    <w:rsid w:val="004F0BFF"/>
    <w:rsid w:val="004F12FE"/>
    <w:rsid w:val="004F1877"/>
    <w:rsid w:val="004F1B0E"/>
    <w:rsid w:val="004F1CB4"/>
    <w:rsid w:val="004F2337"/>
    <w:rsid w:val="004F2C28"/>
    <w:rsid w:val="004F2F39"/>
    <w:rsid w:val="004F3463"/>
    <w:rsid w:val="004F3B58"/>
    <w:rsid w:val="004F3FAB"/>
    <w:rsid w:val="004F4175"/>
    <w:rsid w:val="004F45BD"/>
    <w:rsid w:val="004F4617"/>
    <w:rsid w:val="004F53E1"/>
    <w:rsid w:val="004F5DB9"/>
    <w:rsid w:val="004F6ABE"/>
    <w:rsid w:val="004F6E48"/>
    <w:rsid w:val="004F6FE2"/>
    <w:rsid w:val="004F704B"/>
    <w:rsid w:val="004F7724"/>
    <w:rsid w:val="0050084D"/>
    <w:rsid w:val="0050119B"/>
    <w:rsid w:val="005011CC"/>
    <w:rsid w:val="005019B1"/>
    <w:rsid w:val="005026B6"/>
    <w:rsid w:val="005026E3"/>
    <w:rsid w:val="0050331A"/>
    <w:rsid w:val="005037AE"/>
    <w:rsid w:val="00503965"/>
    <w:rsid w:val="00503AA1"/>
    <w:rsid w:val="00503EC7"/>
    <w:rsid w:val="00503F42"/>
    <w:rsid w:val="00505961"/>
    <w:rsid w:val="005059C6"/>
    <w:rsid w:val="00505B87"/>
    <w:rsid w:val="005063A5"/>
    <w:rsid w:val="005069ED"/>
    <w:rsid w:val="00506BCA"/>
    <w:rsid w:val="005073F2"/>
    <w:rsid w:val="0050744F"/>
    <w:rsid w:val="0050758B"/>
    <w:rsid w:val="00507FC8"/>
    <w:rsid w:val="0051059E"/>
    <w:rsid w:val="00510BC2"/>
    <w:rsid w:val="00511B1E"/>
    <w:rsid w:val="00511D9B"/>
    <w:rsid w:val="00512184"/>
    <w:rsid w:val="00512964"/>
    <w:rsid w:val="005137FA"/>
    <w:rsid w:val="005141B1"/>
    <w:rsid w:val="0051445A"/>
    <w:rsid w:val="00514764"/>
    <w:rsid w:val="00514EAD"/>
    <w:rsid w:val="00515449"/>
    <w:rsid w:val="005159B0"/>
    <w:rsid w:val="00516277"/>
    <w:rsid w:val="00516500"/>
    <w:rsid w:val="00516551"/>
    <w:rsid w:val="00516901"/>
    <w:rsid w:val="00516DA2"/>
    <w:rsid w:val="0051735F"/>
    <w:rsid w:val="0051782F"/>
    <w:rsid w:val="00517C17"/>
    <w:rsid w:val="005200B5"/>
    <w:rsid w:val="005204B2"/>
    <w:rsid w:val="0052073F"/>
    <w:rsid w:val="005207D0"/>
    <w:rsid w:val="00520C7C"/>
    <w:rsid w:val="00520EBA"/>
    <w:rsid w:val="005210E1"/>
    <w:rsid w:val="00521887"/>
    <w:rsid w:val="00521E31"/>
    <w:rsid w:val="00521EA5"/>
    <w:rsid w:val="005226F7"/>
    <w:rsid w:val="00523397"/>
    <w:rsid w:val="005243FC"/>
    <w:rsid w:val="005244C1"/>
    <w:rsid w:val="005246AD"/>
    <w:rsid w:val="00524C04"/>
    <w:rsid w:val="0052573F"/>
    <w:rsid w:val="005258E1"/>
    <w:rsid w:val="00525992"/>
    <w:rsid w:val="00525A6E"/>
    <w:rsid w:val="00526172"/>
    <w:rsid w:val="00526834"/>
    <w:rsid w:val="0052763B"/>
    <w:rsid w:val="00527E2F"/>
    <w:rsid w:val="00527E59"/>
    <w:rsid w:val="00530B1D"/>
    <w:rsid w:val="00531943"/>
    <w:rsid w:val="005323E2"/>
    <w:rsid w:val="00532B9E"/>
    <w:rsid w:val="005331C9"/>
    <w:rsid w:val="00533502"/>
    <w:rsid w:val="0053361B"/>
    <w:rsid w:val="00533D92"/>
    <w:rsid w:val="00533F52"/>
    <w:rsid w:val="005340CD"/>
    <w:rsid w:val="005341F5"/>
    <w:rsid w:val="00534922"/>
    <w:rsid w:val="00534BB7"/>
    <w:rsid w:val="00534C5B"/>
    <w:rsid w:val="0053559A"/>
    <w:rsid w:val="0053614E"/>
    <w:rsid w:val="00536900"/>
    <w:rsid w:val="00536D90"/>
    <w:rsid w:val="00537595"/>
    <w:rsid w:val="00537786"/>
    <w:rsid w:val="005379EF"/>
    <w:rsid w:val="00537BD0"/>
    <w:rsid w:val="0054073F"/>
    <w:rsid w:val="00540C3C"/>
    <w:rsid w:val="00540DFD"/>
    <w:rsid w:val="005413AA"/>
    <w:rsid w:val="0054148D"/>
    <w:rsid w:val="00541C2B"/>
    <w:rsid w:val="005422D8"/>
    <w:rsid w:val="0054234F"/>
    <w:rsid w:val="005424B4"/>
    <w:rsid w:val="005426AE"/>
    <w:rsid w:val="0054274E"/>
    <w:rsid w:val="005429A1"/>
    <w:rsid w:val="005429F0"/>
    <w:rsid w:val="00543169"/>
    <w:rsid w:val="00543454"/>
    <w:rsid w:val="00543A68"/>
    <w:rsid w:val="00544AD0"/>
    <w:rsid w:val="00544B88"/>
    <w:rsid w:val="00544DFB"/>
    <w:rsid w:val="00544F7A"/>
    <w:rsid w:val="00545378"/>
    <w:rsid w:val="005460A6"/>
    <w:rsid w:val="005473CF"/>
    <w:rsid w:val="00547696"/>
    <w:rsid w:val="00547850"/>
    <w:rsid w:val="00547B5D"/>
    <w:rsid w:val="00550C74"/>
    <w:rsid w:val="00550FBD"/>
    <w:rsid w:val="005519ED"/>
    <w:rsid w:val="00551F96"/>
    <w:rsid w:val="00552282"/>
    <w:rsid w:val="00552648"/>
    <w:rsid w:val="00552AD5"/>
    <w:rsid w:val="00552B0E"/>
    <w:rsid w:val="00552C7A"/>
    <w:rsid w:val="00552D93"/>
    <w:rsid w:val="005530F0"/>
    <w:rsid w:val="00553405"/>
    <w:rsid w:val="00553EFC"/>
    <w:rsid w:val="0055448B"/>
    <w:rsid w:val="00554A30"/>
    <w:rsid w:val="00554B26"/>
    <w:rsid w:val="00555A40"/>
    <w:rsid w:val="005560E8"/>
    <w:rsid w:val="00556AEA"/>
    <w:rsid w:val="005571CC"/>
    <w:rsid w:val="005575AD"/>
    <w:rsid w:val="00557D10"/>
    <w:rsid w:val="00557ED1"/>
    <w:rsid w:val="00561192"/>
    <w:rsid w:val="00561A41"/>
    <w:rsid w:val="005625F3"/>
    <w:rsid w:val="005626D2"/>
    <w:rsid w:val="00562927"/>
    <w:rsid w:val="00562E39"/>
    <w:rsid w:val="00563051"/>
    <w:rsid w:val="00563AF8"/>
    <w:rsid w:val="00563EE2"/>
    <w:rsid w:val="00564919"/>
    <w:rsid w:val="00564C44"/>
    <w:rsid w:val="00564EBD"/>
    <w:rsid w:val="005658CB"/>
    <w:rsid w:val="00565F52"/>
    <w:rsid w:val="00566229"/>
    <w:rsid w:val="005665E4"/>
    <w:rsid w:val="00566693"/>
    <w:rsid w:val="005668F1"/>
    <w:rsid w:val="005669F3"/>
    <w:rsid w:val="00566C35"/>
    <w:rsid w:val="0056705F"/>
    <w:rsid w:val="00567076"/>
    <w:rsid w:val="005679B7"/>
    <w:rsid w:val="005679DC"/>
    <w:rsid w:val="00570482"/>
    <w:rsid w:val="00570F97"/>
    <w:rsid w:val="005715C0"/>
    <w:rsid w:val="00571700"/>
    <w:rsid w:val="00571852"/>
    <w:rsid w:val="005718D6"/>
    <w:rsid w:val="0057193A"/>
    <w:rsid w:val="00571F3A"/>
    <w:rsid w:val="0057212C"/>
    <w:rsid w:val="00572C97"/>
    <w:rsid w:val="00572F2F"/>
    <w:rsid w:val="00573114"/>
    <w:rsid w:val="005736A9"/>
    <w:rsid w:val="00573D5B"/>
    <w:rsid w:val="0057432E"/>
    <w:rsid w:val="00574707"/>
    <w:rsid w:val="00574B8F"/>
    <w:rsid w:val="00574BF2"/>
    <w:rsid w:val="00574D81"/>
    <w:rsid w:val="0057575E"/>
    <w:rsid w:val="00575ADE"/>
    <w:rsid w:val="005763B7"/>
    <w:rsid w:val="005770EA"/>
    <w:rsid w:val="00577432"/>
    <w:rsid w:val="00577A9C"/>
    <w:rsid w:val="00580173"/>
    <w:rsid w:val="00580464"/>
    <w:rsid w:val="00580A8C"/>
    <w:rsid w:val="00580EEE"/>
    <w:rsid w:val="005820DD"/>
    <w:rsid w:val="00582197"/>
    <w:rsid w:val="00582465"/>
    <w:rsid w:val="005826BB"/>
    <w:rsid w:val="00583447"/>
    <w:rsid w:val="00583F0F"/>
    <w:rsid w:val="00583FC8"/>
    <w:rsid w:val="00584002"/>
    <w:rsid w:val="0058418B"/>
    <w:rsid w:val="00584212"/>
    <w:rsid w:val="00584806"/>
    <w:rsid w:val="005848BF"/>
    <w:rsid w:val="00584AAD"/>
    <w:rsid w:val="00584C4F"/>
    <w:rsid w:val="00584E8A"/>
    <w:rsid w:val="005850A4"/>
    <w:rsid w:val="00585299"/>
    <w:rsid w:val="005865DB"/>
    <w:rsid w:val="00586816"/>
    <w:rsid w:val="0058683C"/>
    <w:rsid w:val="00586851"/>
    <w:rsid w:val="005870E9"/>
    <w:rsid w:val="0058726E"/>
    <w:rsid w:val="00587572"/>
    <w:rsid w:val="00587DC1"/>
    <w:rsid w:val="00587E9B"/>
    <w:rsid w:val="005911C2"/>
    <w:rsid w:val="00592573"/>
    <w:rsid w:val="00593072"/>
    <w:rsid w:val="005932F7"/>
    <w:rsid w:val="0059399F"/>
    <w:rsid w:val="00593A7B"/>
    <w:rsid w:val="005945A5"/>
    <w:rsid w:val="0059478C"/>
    <w:rsid w:val="00594E85"/>
    <w:rsid w:val="00595656"/>
    <w:rsid w:val="00595DFC"/>
    <w:rsid w:val="005965B0"/>
    <w:rsid w:val="00596864"/>
    <w:rsid w:val="00596A8C"/>
    <w:rsid w:val="00596B1D"/>
    <w:rsid w:val="0059740D"/>
    <w:rsid w:val="00597709"/>
    <w:rsid w:val="00597948"/>
    <w:rsid w:val="00597FAD"/>
    <w:rsid w:val="00597FE1"/>
    <w:rsid w:val="005A0135"/>
    <w:rsid w:val="005A032B"/>
    <w:rsid w:val="005A0CEF"/>
    <w:rsid w:val="005A151D"/>
    <w:rsid w:val="005A19F9"/>
    <w:rsid w:val="005A2529"/>
    <w:rsid w:val="005A3276"/>
    <w:rsid w:val="005A3362"/>
    <w:rsid w:val="005A3AF5"/>
    <w:rsid w:val="005A3CE5"/>
    <w:rsid w:val="005A3FE3"/>
    <w:rsid w:val="005A4369"/>
    <w:rsid w:val="005A4564"/>
    <w:rsid w:val="005A4C69"/>
    <w:rsid w:val="005A6040"/>
    <w:rsid w:val="005A616C"/>
    <w:rsid w:val="005A6871"/>
    <w:rsid w:val="005A70A2"/>
    <w:rsid w:val="005A73BA"/>
    <w:rsid w:val="005A7970"/>
    <w:rsid w:val="005A79F7"/>
    <w:rsid w:val="005B04AA"/>
    <w:rsid w:val="005B06FD"/>
    <w:rsid w:val="005B0862"/>
    <w:rsid w:val="005B13DA"/>
    <w:rsid w:val="005B15B9"/>
    <w:rsid w:val="005B1C45"/>
    <w:rsid w:val="005B27C0"/>
    <w:rsid w:val="005B2AE9"/>
    <w:rsid w:val="005B2B08"/>
    <w:rsid w:val="005B3626"/>
    <w:rsid w:val="005B3ACD"/>
    <w:rsid w:val="005B426C"/>
    <w:rsid w:val="005B4697"/>
    <w:rsid w:val="005B4A72"/>
    <w:rsid w:val="005B598C"/>
    <w:rsid w:val="005B59B3"/>
    <w:rsid w:val="005B5C13"/>
    <w:rsid w:val="005B5EF9"/>
    <w:rsid w:val="005B6145"/>
    <w:rsid w:val="005B6713"/>
    <w:rsid w:val="005B68F9"/>
    <w:rsid w:val="005B7154"/>
    <w:rsid w:val="005B7305"/>
    <w:rsid w:val="005B78FF"/>
    <w:rsid w:val="005B7C36"/>
    <w:rsid w:val="005B7E13"/>
    <w:rsid w:val="005C0048"/>
    <w:rsid w:val="005C042C"/>
    <w:rsid w:val="005C156B"/>
    <w:rsid w:val="005C188B"/>
    <w:rsid w:val="005C19E1"/>
    <w:rsid w:val="005C1F34"/>
    <w:rsid w:val="005C3049"/>
    <w:rsid w:val="005C3529"/>
    <w:rsid w:val="005C4197"/>
    <w:rsid w:val="005C47E5"/>
    <w:rsid w:val="005C4A76"/>
    <w:rsid w:val="005C4D21"/>
    <w:rsid w:val="005C50DA"/>
    <w:rsid w:val="005C5111"/>
    <w:rsid w:val="005C51BF"/>
    <w:rsid w:val="005C56BE"/>
    <w:rsid w:val="005C5EAF"/>
    <w:rsid w:val="005C5EE8"/>
    <w:rsid w:val="005C69D8"/>
    <w:rsid w:val="005C7558"/>
    <w:rsid w:val="005C797D"/>
    <w:rsid w:val="005C7B49"/>
    <w:rsid w:val="005D0F66"/>
    <w:rsid w:val="005D1CB6"/>
    <w:rsid w:val="005D1DD1"/>
    <w:rsid w:val="005D1DDA"/>
    <w:rsid w:val="005D20C4"/>
    <w:rsid w:val="005D27D4"/>
    <w:rsid w:val="005D3153"/>
    <w:rsid w:val="005D404E"/>
    <w:rsid w:val="005D4BC8"/>
    <w:rsid w:val="005D4BD4"/>
    <w:rsid w:val="005D5628"/>
    <w:rsid w:val="005D5639"/>
    <w:rsid w:val="005D68BD"/>
    <w:rsid w:val="005D69C4"/>
    <w:rsid w:val="005D6A66"/>
    <w:rsid w:val="005D7169"/>
    <w:rsid w:val="005D7233"/>
    <w:rsid w:val="005D7A3A"/>
    <w:rsid w:val="005D7C37"/>
    <w:rsid w:val="005E00F4"/>
    <w:rsid w:val="005E05C7"/>
    <w:rsid w:val="005E0731"/>
    <w:rsid w:val="005E122D"/>
    <w:rsid w:val="005E1293"/>
    <w:rsid w:val="005E17DD"/>
    <w:rsid w:val="005E2D6D"/>
    <w:rsid w:val="005E3628"/>
    <w:rsid w:val="005E36A5"/>
    <w:rsid w:val="005E3CCC"/>
    <w:rsid w:val="005E4976"/>
    <w:rsid w:val="005E4D87"/>
    <w:rsid w:val="005E5165"/>
    <w:rsid w:val="005E544B"/>
    <w:rsid w:val="005E58AC"/>
    <w:rsid w:val="005E5CFB"/>
    <w:rsid w:val="005E6803"/>
    <w:rsid w:val="005E6FF1"/>
    <w:rsid w:val="005E70B7"/>
    <w:rsid w:val="005E729A"/>
    <w:rsid w:val="005E784E"/>
    <w:rsid w:val="005F0198"/>
    <w:rsid w:val="005F0827"/>
    <w:rsid w:val="005F0DCE"/>
    <w:rsid w:val="005F0DFC"/>
    <w:rsid w:val="005F1147"/>
    <w:rsid w:val="005F11B3"/>
    <w:rsid w:val="005F12E7"/>
    <w:rsid w:val="005F1372"/>
    <w:rsid w:val="005F14FF"/>
    <w:rsid w:val="005F19CD"/>
    <w:rsid w:val="005F2017"/>
    <w:rsid w:val="005F2620"/>
    <w:rsid w:val="005F26D0"/>
    <w:rsid w:val="005F292D"/>
    <w:rsid w:val="005F3539"/>
    <w:rsid w:val="005F4627"/>
    <w:rsid w:val="005F46D3"/>
    <w:rsid w:val="005F46E9"/>
    <w:rsid w:val="005F4C01"/>
    <w:rsid w:val="005F533F"/>
    <w:rsid w:val="005F56AB"/>
    <w:rsid w:val="005F5B4C"/>
    <w:rsid w:val="005F6037"/>
    <w:rsid w:val="005F65B8"/>
    <w:rsid w:val="005F6954"/>
    <w:rsid w:val="005F6B9D"/>
    <w:rsid w:val="005F6D0A"/>
    <w:rsid w:val="005F773A"/>
    <w:rsid w:val="005F77AE"/>
    <w:rsid w:val="005F7953"/>
    <w:rsid w:val="005F7ECD"/>
    <w:rsid w:val="006000FA"/>
    <w:rsid w:val="006010EA"/>
    <w:rsid w:val="00601394"/>
    <w:rsid w:val="00601503"/>
    <w:rsid w:val="00601630"/>
    <w:rsid w:val="00601794"/>
    <w:rsid w:val="00601890"/>
    <w:rsid w:val="00601FD5"/>
    <w:rsid w:val="006021FF"/>
    <w:rsid w:val="00602C4F"/>
    <w:rsid w:val="00602E05"/>
    <w:rsid w:val="00602E65"/>
    <w:rsid w:val="00603BC9"/>
    <w:rsid w:val="006049E4"/>
    <w:rsid w:val="00604D2A"/>
    <w:rsid w:val="006050D5"/>
    <w:rsid w:val="0060526C"/>
    <w:rsid w:val="00605379"/>
    <w:rsid w:val="006053A1"/>
    <w:rsid w:val="00605C0B"/>
    <w:rsid w:val="00605D25"/>
    <w:rsid w:val="00605E1F"/>
    <w:rsid w:val="006060D2"/>
    <w:rsid w:val="006063BE"/>
    <w:rsid w:val="006064F7"/>
    <w:rsid w:val="00606819"/>
    <w:rsid w:val="00606B83"/>
    <w:rsid w:val="00606DAB"/>
    <w:rsid w:val="00606EC2"/>
    <w:rsid w:val="00607029"/>
    <w:rsid w:val="00610183"/>
    <w:rsid w:val="00610287"/>
    <w:rsid w:val="006102C7"/>
    <w:rsid w:val="0061058A"/>
    <w:rsid w:val="00610EA1"/>
    <w:rsid w:val="00611ECD"/>
    <w:rsid w:val="00611F9D"/>
    <w:rsid w:val="006126E7"/>
    <w:rsid w:val="00612927"/>
    <w:rsid w:val="00612FA4"/>
    <w:rsid w:val="00613AE1"/>
    <w:rsid w:val="00615667"/>
    <w:rsid w:val="00615D00"/>
    <w:rsid w:val="00615D7E"/>
    <w:rsid w:val="006160FA"/>
    <w:rsid w:val="0061637D"/>
    <w:rsid w:val="0061649F"/>
    <w:rsid w:val="00616F91"/>
    <w:rsid w:val="0061723E"/>
    <w:rsid w:val="006173D7"/>
    <w:rsid w:val="006176C8"/>
    <w:rsid w:val="006178BB"/>
    <w:rsid w:val="00617DBD"/>
    <w:rsid w:val="00617E8B"/>
    <w:rsid w:val="0062064A"/>
    <w:rsid w:val="006206F4"/>
    <w:rsid w:val="00620CAE"/>
    <w:rsid w:val="00621231"/>
    <w:rsid w:val="00621342"/>
    <w:rsid w:val="00621995"/>
    <w:rsid w:val="00621A25"/>
    <w:rsid w:val="00621EC6"/>
    <w:rsid w:val="00621EF0"/>
    <w:rsid w:val="006222A7"/>
    <w:rsid w:val="006243FF"/>
    <w:rsid w:val="00624495"/>
    <w:rsid w:val="0062464D"/>
    <w:rsid w:val="00624B3F"/>
    <w:rsid w:val="00624D0F"/>
    <w:rsid w:val="0062509B"/>
    <w:rsid w:val="00625261"/>
    <w:rsid w:val="006262C8"/>
    <w:rsid w:val="0062697B"/>
    <w:rsid w:val="006270BA"/>
    <w:rsid w:val="006275BF"/>
    <w:rsid w:val="00627F76"/>
    <w:rsid w:val="00627FED"/>
    <w:rsid w:val="0063028F"/>
    <w:rsid w:val="00630319"/>
    <w:rsid w:val="006305E6"/>
    <w:rsid w:val="0063069A"/>
    <w:rsid w:val="00630776"/>
    <w:rsid w:val="0063081A"/>
    <w:rsid w:val="00630A0E"/>
    <w:rsid w:val="0063105B"/>
    <w:rsid w:val="00631651"/>
    <w:rsid w:val="00631E81"/>
    <w:rsid w:val="00632166"/>
    <w:rsid w:val="0063291D"/>
    <w:rsid w:val="00632E00"/>
    <w:rsid w:val="006331EA"/>
    <w:rsid w:val="0063347F"/>
    <w:rsid w:val="00633604"/>
    <w:rsid w:val="006336CC"/>
    <w:rsid w:val="00633701"/>
    <w:rsid w:val="00633EFA"/>
    <w:rsid w:val="0063420A"/>
    <w:rsid w:val="00634F90"/>
    <w:rsid w:val="00635689"/>
    <w:rsid w:val="00635948"/>
    <w:rsid w:val="00635DF0"/>
    <w:rsid w:val="00636008"/>
    <w:rsid w:val="006361C5"/>
    <w:rsid w:val="00636693"/>
    <w:rsid w:val="00636D0A"/>
    <w:rsid w:val="006373F4"/>
    <w:rsid w:val="006375F8"/>
    <w:rsid w:val="0063773E"/>
    <w:rsid w:val="00637D7A"/>
    <w:rsid w:val="00637DDD"/>
    <w:rsid w:val="0064000A"/>
    <w:rsid w:val="006406C0"/>
    <w:rsid w:val="00640B26"/>
    <w:rsid w:val="006416ED"/>
    <w:rsid w:val="006428C3"/>
    <w:rsid w:val="00642BBB"/>
    <w:rsid w:val="00642DD1"/>
    <w:rsid w:val="0064347F"/>
    <w:rsid w:val="00643A3F"/>
    <w:rsid w:val="00643BCA"/>
    <w:rsid w:val="00643C1E"/>
    <w:rsid w:val="00643E56"/>
    <w:rsid w:val="00644060"/>
    <w:rsid w:val="00644276"/>
    <w:rsid w:val="006446CA"/>
    <w:rsid w:val="00644720"/>
    <w:rsid w:val="00644F6C"/>
    <w:rsid w:val="0064551E"/>
    <w:rsid w:val="00645ED6"/>
    <w:rsid w:val="0064671E"/>
    <w:rsid w:val="00646BD3"/>
    <w:rsid w:val="00646C94"/>
    <w:rsid w:val="00646F16"/>
    <w:rsid w:val="006471BA"/>
    <w:rsid w:val="006474A9"/>
    <w:rsid w:val="00647ABF"/>
    <w:rsid w:val="00647B27"/>
    <w:rsid w:val="00647F33"/>
    <w:rsid w:val="006503C4"/>
    <w:rsid w:val="00650DBB"/>
    <w:rsid w:val="006510EC"/>
    <w:rsid w:val="006514CA"/>
    <w:rsid w:val="00651D78"/>
    <w:rsid w:val="0065210B"/>
    <w:rsid w:val="006521F6"/>
    <w:rsid w:val="00652331"/>
    <w:rsid w:val="00652411"/>
    <w:rsid w:val="00652535"/>
    <w:rsid w:val="00652D4C"/>
    <w:rsid w:val="00652F6E"/>
    <w:rsid w:val="00653064"/>
    <w:rsid w:val="00653D1D"/>
    <w:rsid w:val="00653E5D"/>
    <w:rsid w:val="00654057"/>
    <w:rsid w:val="00654D79"/>
    <w:rsid w:val="00654E6F"/>
    <w:rsid w:val="00654E75"/>
    <w:rsid w:val="00654FDF"/>
    <w:rsid w:val="00655472"/>
    <w:rsid w:val="00655ED5"/>
    <w:rsid w:val="00655F30"/>
    <w:rsid w:val="00655F4C"/>
    <w:rsid w:val="006561F8"/>
    <w:rsid w:val="006569FC"/>
    <w:rsid w:val="00656C9F"/>
    <w:rsid w:val="00656D2F"/>
    <w:rsid w:val="0065771B"/>
    <w:rsid w:val="00657853"/>
    <w:rsid w:val="00657C6F"/>
    <w:rsid w:val="006600CB"/>
    <w:rsid w:val="0066053B"/>
    <w:rsid w:val="006607A3"/>
    <w:rsid w:val="006608F3"/>
    <w:rsid w:val="00660D4F"/>
    <w:rsid w:val="006615AF"/>
    <w:rsid w:val="0066161E"/>
    <w:rsid w:val="006620DA"/>
    <w:rsid w:val="006628C5"/>
    <w:rsid w:val="00662AC4"/>
    <w:rsid w:val="00662F1C"/>
    <w:rsid w:val="00663E56"/>
    <w:rsid w:val="00663EE0"/>
    <w:rsid w:val="006642AC"/>
    <w:rsid w:val="006643AC"/>
    <w:rsid w:val="00664827"/>
    <w:rsid w:val="006658F2"/>
    <w:rsid w:val="00665F16"/>
    <w:rsid w:val="00666231"/>
    <w:rsid w:val="00666274"/>
    <w:rsid w:val="006662DE"/>
    <w:rsid w:val="0066636F"/>
    <w:rsid w:val="006670EF"/>
    <w:rsid w:val="00667240"/>
    <w:rsid w:val="0066732E"/>
    <w:rsid w:val="00667970"/>
    <w:rsid w:val="00667BED"/>
    <w:rsid w:val="00667FA1"/>
    <w:rsid w:val="00670D4F"/>
    <w:rsid w:val="00670F0B"/>
    <w:rsid w:val="006710A9"/>
    <w:rsid w:val="0067141A"/>
    <w:rsid w:val="0067157E"/>
    <w:rsid w:val="00671A3F"/>
    <w:rsid w:val="006726C1"/>
    <w:rsid w:val="00672A14"/>
    <w:rsid w:val="00672C5F"/>
    <w:rsid w:val="006731ED"/>
    <w:rsid w:val="00673C51"/>
    <w:rsid w:val="0067408C"/>
    <w:rsid w:val="0067440B"/>
    <w:rsid w:val="00674CE0"/>
    <w:rsid w:val="00675F44"/>
    <w:rsid w:val="00676537"/>
    <w:rsid w:val="00676721"/>
    <w:rsid w:val="00676875"/>
    <w:rsid w:val="00676B08"/>
    <w:rsid w:val="006771B8"/>
    <w:rsid w:val="00677428"/>
    <w:rsid w:val="0067743A"/>
    <w:rsid w:val="006774F6"/>
    <w:rsid w:val="00677D59"/>
    <w:rsid w:val="00677E0B"/>
    <w:rsid w:val="00677F86"/>
    <w:rsid w:val="006803B0"/>
    <w:rsid w:val="00680D20"/>
    <w:rsid w:val="0068109B"/>
    <w:rsid w:val="006812B3"/>
    <w:rsid w:val="006813EE"/>
    <w:rsid w:val="00682472"/>
    <w:rsid w:val="00682E4E"/>
    <w:rsid w:val="00683977"/>
    <w:rsid w:val="0068425D"/>
    <w:rsid w:val="006844BE"/>
    <w:rsid w:val="006844E1"/>
    <w:rsid w:val="00684586"/>
    <w:rsid w:val="0068492E"/>
    <w:rsid w:val="00684A0E"/>
    <w:rsid w:val="00684AC2"/>
    <w:rsid w:val="00684D5C"/>
    <w:rsid w:val="006852C6"/>
    <w:rsid w:val="006855E3"/>
    <w:rsid w:val="006862E6"/>
    <w:rsid w:val="0068670C"/>
    <w:rsid w:val="006869DF"/>
    <w:rsid w:val="00686ABD"/>
    <w:rsid w:val="00686DC9"/>
    <w:rsid w:val="00686FDB"/>
    <w:rsid w:val="006876BB"/>
    <w:rsid w:val="00687E63"/>
    <w:rsid w:val="006904C7"/>
    <w:rsid w:val="00691429"/>
    <w:rsid w:val="00691DF0"/>
    <w:rsid w:val="006921A6"/>
    <w:rsid w:val="00692E80"/>
    <w:rsid w:val="00693698"/>
    <w:rsid w:val="00693915"/>
    <w:rsid w:val="00693AC7"/>
    <w:rsid w:val="00694134"/>
    <w:rsid w:val="0069418D"/>
    <w:rsid w:val="006948A1"/>
    <w:rsid w:val="00695163"/>
    <w:rsid w:val="00695996"/>
    <w:rsid w:val="00695FA7"/>
    <w:rsid w:val="00696116"/>
    <w:rsid w:val="00696526"/>
    <w:rsid w:val="00696645"/>
    <w:rsid w:val="00696809"/>
    <w:rsid w:val="0069687F"/>
    <w:rsid w:val="00696ED9"/>
    <w:rsid w:val="006974FC"/>
    <w:rsid w:val="006978DF"/>
    <w:rsid w:val="006A049E"/>
    <w:rsid w:val="006A0A5F"/>
    <w:rsid w:val="006A1347"/>
    <w:rsid w:val="006A1AB0"/>
    <w:rsid w:val="006A1EC8"/>
    <w:rsid w:val="006A1EF6"/>
    <w:rsid w:val="006A1F4B"/>
    <w:rsid w:val="006A2014"/>
    <w:rsid w:val="006A2251"/>
    <w:rsid w:val="006A2577"/>
    <w:rsid w:val="006A2934"/>
    <w:rsid w:val="006A2B01"/>
    <w:rsid w:val="006A2B51"/>
    <w:rsid w:val="006A2BDE"/>
    <w:rsid w:val="006A31AE"/>
    <w:rsid w:val="006A35F0"/>
    <w:rsid w:val="006A375D"/>
    <w:rsid w:val="006A3C32"/>
    <w:rsid w:val="006A4B0E"/>
    <w:rsid w:val="006A4FC5"/>
    <w:rsid w:val="006A619D"/>
    <w:rsid w:val="006A63A8"/>
    <w:rsid w:val="006A680F"/>
    <w:rsid w:val="006A6AF8"/>
    <w:rsid w:val="006A6F33"/>
    <w:rsid w:val="006A701D"/>
    <w:rsid w:val="006A7258"/>
    <w:rsid w:val="006A7824"/>
    <w:rsid w:val="006B0250"/>
    <w:rsid w:val="006B054A"/>
    <w:rsid w:val="006B0A66"/>
    <w:rsid w:val="006B0D8E"/>
    <w:rsid w:val="006B2A57"/>
    <w:rsid w:val="006B2AB6"/>
    <w:rsid w:val="006B3A39"/>
    <w:rsid w:val="006B3DF2"/>
    <w:rsid w:val="006B4042"/>
    <w:rsid w:val="006B4483"/>
    <w:rsid w:val="006B496D"/>
    <w:rsid w:val="006B4D68"/>
    <w:rsid w:val="006B51CF"/>
    <w:rsid w:val="006B536B"/>
    <w:rsid w:val="006B5CFA"/>
    <w:rsid w:val="006B5D37"/>
    <w:rsid w:val="006B6112"/>
    <w:rsid w:val="006B6A62"/>
    <w:rsid w:val="006B6C83"/>
    <w:rsid w:val="006B6E93"/>
    <w:rsid w:val="006B71C4"/>
    <w:rsid w:val="006B7352"/>
    <w:rsid w:val="006B772B"/>
    <w:rsid w:val="006B7B18"/>
    <w:rsid w:val="006B7F59"/>
    <w:rsid w:val="006C0488"/>
    <w:rsid w:val="006C0637"/>
    <w:rsid w:val="006C0D4D"/>
    <w:rsid w:val="006C242A"/>
    <w:rsid w:val="006C27E8"/>
    <w:rsid w:val="006C2C8B"/>
    <w:rsid w:val="006C2CBD"/>
    <w:rsid w:val="006C3C00"/>
    <w:rsid w:val="006C4010"/>
    <w:rsid w:val="006C4489"/>
    <w:rsid w:val="006C4C0E"/>
    <w:rsid w:val="006C51CA"/>
    <w:rsid w:val="006C5250"/>
    <w:rsid w:val="006C53AC"/>
    <w:rsid w:val="006C64C0"/>
    <w:rsid w:val="006C6534"/>
    <w:rsid w:val="006C659A"/>
    <w:rsid w:val="006C6ADF"/>
    <w:rsid w:val="006C6B06"/>
    <w:rsid w:val="006C6FBD"/>
    <w:rsid w:val="006C6FCF"/>
    <w:rsid w:val="006C7061"/>
    <w:rsid w:val="006D02CA"/>
    <w:rsid w:val="006D059A"/>
    <w:rsid w:val="006D0F59"/>
    <w:rsid w:val="006D16AE"/>
    <w:rsid w:val="006D37C6"/>
    <w:rsid w:val="006D3A1E"/>
    <w:rsid w:val="006D3A82"/>
    <w:rsid w:val="006D3EB8"/>
    <w:rsid w:val="006D3FCB"/>
    <w:rsid w:val="006D481E"/>
    <w:rsid w:val="006D514A"/>
    <w:rsid w:val="006D5652"/>
    <w:rsid w:val="006D5C50"/>
    <w:rsid w:val="006D652D"/>
    <w:rsid w:val="006D66C7"/>
    <w:rsid w:val="006D7024"/>
    <w:rsid w:val="006D7522"/>
    <w:rsid w:val="006D781B"/>
    <w:rsid w:val="006E0127"/>
    <w:rsid w:val="006E06DA"/>
    <w:rsid w:val="006E188E"/>
    <w:rsid w:val="006E1906"/>
    <w:rsid w:val="006E1AE7"/>
    <w:rsid w:val="006E1DBB"/>
    <w:rsid w:val="006E2877"/>
    <w:rsid w:val="006E39C0"/>
    <w:rsid w:val="006E3B97"/>
    <w:rsid w:val="006E40BD"/>
    <w:rsid w:val="006E42E6"/>
    <w:rsid w:val="006E46A5"/>
    <w:rsid w:val="006E4A22"/>
    <w:rsid w:val="006E5463"/>
    <w:rsid w:val="006E55CA"/>
    <w:rsid w:val="006E5B3F"/>
    <w:rsid w:val="006E5C11"/>
    <w:rsid w:val="006E5D21"/>
    <w:rsid w:val="006E6309"/>
    <w:rsid w:val="006E6966"/>
    <w:rsid w:val="006E6D86"/>
    <w:rsid w:val="006E7126"/>
    <w:rsid w:val="006E7C73"/>
    <w:rsid w:val="006F0059"/>
    <w:rsid w:val="006F0BA5"/>
    <w:rsid w:val="006F1853"/>
    <w:rsid w:val="006F198B"/>
    <w:rsid w:val="006F273C"/>
    <w:rsid w:val="006F2897"/>
    <w:rsid w:val="006F3231"/>
    <w:rsid w:val="006F330F"/>
    <w:rsid w:val="006F381C"/>
    <w:rsid w:val="006F444F"/>
    <w:rsid w:val="006F4767"/>
    <w:rsid w:val="006F50A5"/>
    <w:rsid w:val="006F5426"/>
    <w:rsid w:val="006F660E"/>
    <w:rsid w:val="006F69BA"/>
    <w:rsid w:val="006F6C7C"/>
    <w:rsid w:val="006F72DF"/>
    <w:rsid w:val="006F7A70"/>
    <w:rsid w:val="00700D56"/>
    <w:rsid w:val="007010E7"/>
    <w:rsid w:val="007016A2"/>
    <w:rsid w:val="007016B0"/>
    <w:rsid w:val="00701B7E"/>
    <w:rsid w:val="00702696"/>
    <w:rsid w:val="0070293D"/>
    <w:rsid w:val="00702DAD"/>
    <w:rsid w:val="00702DE0"/>
    <w:rsid w:val="0070325F"/>
    <w:rsid w:val="0070336C"/>
    <w:rsid w:val="007035EE"/>
    <w:rsid w:val="00704439"/>
    <w:rsid w:val="007049C5"/>
    <w:rsid w:val="00705472"/>
    <w:rsid w:val="0070644D"/>
    <w:rsid w:val="00706521"/>
    <w:rsid w:val="007065E8"/>
    <w:rsid w:val="00706706"/>
    <w:rsid w:val="0070684A"/>
    <w:rsid w:val="00706B08"/>
    <w:rsid w:val="00706D7B"/>
    <w:rsid w:val="0070706E"/>
    <w:rsid w:val="007074A7"/>
    <w:rsid w:val="007075AE"/>
    <w:rsid w:val="00710B16"/>
    <w:rsid w:val="00710F8E"/>
    <w:rsid w:val="0071138E"/>
    <w:rsid w:val="007114EC"/>
    <w:rsid w:val="00711AED"/>
    <w:rsid w:val="00711FF6"/>
    <w:rsid w:val="00712739"/>
    <w:rsid w:val="00712B1A"/>
    <w:rsid w:val="007137EE"/>
    <w:rsid w:val="00713884"/>
    <w:rsid w:val="007145C3"/>
    <w:rsid w:val="007149AF"/>
    <w:rsid w:val="00714BAB"/>
    <w:rsid w:val="00714E2C"/>
    <w:rsid w:val="00715270"/>
    <w:rsid w:val="00715405"/>
    <w:rsid w:val="00715450"/>
    <w:rsid w:val="007157E7"/>
    <w:rsid w:val="00715849"/>
    <w:rsid w:val="00715864"/>
    <w:rsid w:val="00716D2F"/>
    <w:rsid w:val="00716E2B"/>
    <w:rsid w:val="007172B9"/>
    <w:rsid w:val="00717714"/>
    <w:rsid w:val="00717889"/>
    <w:rsid w:val="00717B51"/>
    <w:rsid w:val="00717C7E"/>
    <w:rsid w:val="00720496"/>
    <w:rsid w:val="0072072A"/>
    <w:rsid w:val="0072091D"/>
    <w:rsid w:val="00720F62"/>
    <w:rsid w:val="00721427"/>
    <w:rsid w:val="0072189E"/>
    <w:rsid w:val="007219F0"/>
    <w:rsid w:val="0072249A"/>
    <w:rsid w:val="007228E7"/>
    <w:rsid w:val="007229F8"/>
    <w:rsid w:val="00722E59"/>
    <w:rsid w:val="007237E7"/>
    <w:rsid w:val="00723BA5"/>
    <w:rsid w:val="00723D5A"/>
    <w:rsid w:val="0072402B"/>
    <w:rsid w:val="00724048"/>
    <w:rsid w:val="007240FD"/>
    <w:rsid w:val="007244E3"/>
    <w:rsid w:val="00724CFE"/>
    <w:rsid w:val="00724F27"/>
    <w:rsid w:val="00725100"/>
    <w:rsid w:val="00725376"/>
    <w:rsid w:val="00725EFC"/>
    <w:rsid w:val="00725F83"/>
    <w:rsid w:val="0072627C"/>
    <w:rsid w:val="00726C8A"/>
    <w:rsid w:val="0072779C"/>
    <w:rsid w:val="007277E1"/>
    <w:rsid w:val="0073105D"/>
    <w:rsid w:val="0073172F"/>
    <w:rsid w:val="00731964"/>
    <w:rsid w:val="00732AA8"/>
    <w:rsid w:val="00732F71"/>
    <w:rsid w:val="00733053"/>
    <w:rsid w:val="0073348C"/>
    <w:rsid w:val="00733E1F"/>
    <w:rsid w:val="0073434D"/>
    <w:rsid w:val="0073466C"/>
    <w:rsid w:val="00734976"/>
    <w:rsid w:val="00734EE0"/>
    <w:rsid w:val="00735B09"/>
    <w:rsid w:val="00735C52"/>
    <w:rsid w:val="00735E7E"/>
    <w:rsid w:val="007360D0"/>
    <w:rsid w:val="007363DC"/>
    <w:rsid w:val="007363F7"/>
    <w:rsid w:val="00737547"/>
    <w:rsid w:val="007378DD"/>
    <w:rsid w:val="007402C8"/>
    <w:rsid w:val="00741246"/>
    <w:rsid w:val="007414E5"/>
    <w:rsid w:val="007416F6"/>
    <w:rsid w:val="00741907"/>
    <w:rsid w:val="00741E80"/>
    <w:rsid w:val="00742024"/>
    <w:rsid w:val="007421F1"/>
    <w:rsid w:val="007423E3"/>
    <w:rsid w:val="00742438"/>
    <w:rsid w:val="00742D09"/>
    <w:rsid w:val="00742E37"/>
    <w:rsid w:val="00743C77"/>
    <w:rsid w:val="00743D68"/>
    <w:rsid w:val="00743D7B"/>
    <w:rsid w:val="00744ADB"/>
    <w:rsid w:val="00744DB9"/>
    <w:rsid w:val="00745B10"/>
    <w:rsid w:val="00745D47"/>
    <w:rsid w:val="00746173"/>
    <w:rsid w:val="007462F1"/>
    <w:rsid w:val="0074669E"/>
    <w:rsid w:val="00746B0F"/>
    <w:rsid w:val="00746F4C"/>
    <w:rsid w:val="0074785D"/>
    <w:rsid w:val="00747A95"/>
    <w:rsid w:val="00747C19"/>
    <w:rsid w:val="007506AE"/>
    <w:rsid w:val="0075119B"/>
    <w:rsid w:val="007513DE"/>
    <w:rsid w:val="00751565"/>
    <w:rsid w:val="00751791"/>
    <w:rsid w:val="0075308D"/>
    <w:rsid w:val="0075341E"/>
    <w:rsid w:val="00753A6D"/>
    <w:rsid w:val="00753D5D"/>
    <w:rsid w:val="0075418F"/>
    <w:rsid w:val="00754593"/>
    <w:rsid w:val="0075467A"/>
    <w:rsid w:val="00754BC7"/>
    <w:rsid w:val="0075560C"/>
    <w:rsid w:val="00755B83"/>
    <w:rsid w:val="00755CCF"/>
    <w:rsid w:val="00756B23"/>
    <w:rsid w:val="007571DB"/>
    <w:rsid w:val="00757852"/>
    <w:rsid w:val="00760142"/>
    <w:rsid w:val="0076026D"/>
    <w:rsid w:val="00760270"/>
    <w:rsid w:val="00760DD2"/>
    <w:rsid w:val="00760ECB"/>
    <w:rsid w:val="007622A3"/>
    <w:rsid w:val="00763806"/>
    <w:rsid w:val="007640AC"/>
    <w:rsid w:val="0076501F"/>
    <w:rsid w:val="00765D22"/>
    <w:rsid w:val="0076642D"/>
    <w:rsid w:val="00766459"/>
    <w:rsid w:val="00767217"/>
    <w:rsid w:val="00767A54"/>
    <w:rsid w:val="00767C26"/>
    <w:rsid w:val="00767C3E"/>
    <w:rsid w:val="00767E53"/>
    <w:rsid w:val="00770F43"/>
    <w:rsid w:val="00770FD1"/>
    <w:rsid w:val="007712A5"/>
    <w:rsid w:val="0077146F"/>
    <w:rsid w:val="00771E19"/>
    <w:rsid w:val="007720F9"/>
    <w:rsid w:val="007726A8"/>
    <w:rsid w:val="00772A62"/>
    <w:rsid w:val="00772D3D"/>
    <w:rsid w:val="00772D8A"/>
    <w:rsid w:val="00773001"/>
    <w:rsid w:val="00773509"/>
    <w:rsid w:val="0077370E"/>
    <w:rsid w:val="00774611"/>
    <w:rsid w:val="00775B84"/>
    <w:rsid w:val="00775CE8"/>
    <w:rsid w:val="00776C6C"/>
    <w:rsid w:val="00776FB6"/>
    <w:rsid w:val="00777413"/>
    <w:rsid w:val="007777B6"/>
    <w:rsid w:val="007802AC"/>
    <w:rsid w:val="00780663"/>
    <w:rsid w:val="007806A6"/>
    <w:rsid w:val="0078082F"/>
    <w:rsid w:val="007811F9"/>
    <w:rsid w:val="00781CFA"/>
    <w:rsid w:val="00781D47"/>
    <w:rsid w:val="00781E63"/>
    <w:rsid w:val="007820B6"/>
    <w:rsid w:val="00782100"/>
    <w:rsid w:val="00782D22"/>
    <w:rsid w:val="007836CC"/>
    <w:rsid w:val="0078373D"/>
    <w:rsid w:val="007841E1"/>
    <w:rsid w:val="0078483C"/>
    <w:rsid w:val="00784895"/>
    <w:rsid w:val="00784DAF"/>
    <w:rsid w:val="00784E7D"/>
    <w:rsid w:val="00784FDF"/>
    <w:rsid w:val="00785955"/>
    <w:rsid w:val="00785C34"/>
    <w:rsid w:val="007861BE"/>
    <w:rsid w:val="00786E56"/>
    <w:rsid w:val="00786FC6"/>
    <w:rsid w:val="007870EC"/>
    <w:rsid w:val="00787A78"/>
    <w:rsid w:val="00787CB5"/>
    <w:rsid w:val="00787E08"/>
    <w:rsid w:val="0079028D"/>
    <w:rsid w:val="007904C1"/>
    <w:rsid w:val="00790CEC"/>
    <w:rsid w:val="00791567"/>
    <w:rsid w:val="0079183B"/>
    <w:rsid w:val="00791FDD"/>
    <w:rsid w:val="0079354D"/>
    <w:rsid w:val="00793A2D"/>
    <w:rsid w:val="00793C09"/>
    <w:rsid w:val="00794380"/>
    <w:rsid w:val="00794D32"/>
    <w:rsid w:val="00794F96"/>
    <w:rsid w:val="0079500D"/>
    <w:rsid w:val="0079505E"/>
    <w:rsid w:val="007955FB"/>
    <w:rsid w:val="00795C8F"/>
    <w:rsid w:val="00796EB8"/>
    <w:rsid w:val="00797464"/>
    <w:rsid w:val="0079789C"/>
    <w:rsid w:val="007979D7"/>
    <w:rsid w:val="00797A97"/>
    <w:rsid w:val="007A0071"/>
    <w:rsid w:val="007A014F"/>
    <w:rsid w:val="007A045C"/>
    <w:rsid w:val="007A04D4"/>
    <w:rsid w:val="007A07FC"/>
    <w:rsid w:val="007A141D"/>
    <w:rsid w:val="007A152D"/>
    <w:rsid w:val="007A2361"/>
    <w:rsid w:val="007A2C97"/>
    <w:rsid w:val="007A2DD6"/>
    <w:rsid w:val="007A32C2"/>
    <w:rsid w:val="007A3C4D"/>
    <w:rsid w:val="007A3D14"/>
    <w:rsid w:val="007A46DF"/>
    <w:rsid w:val="007A48F6"/>
    <w:rsid w:val="007A4A1A"/>
    <w:rsid w:val="007A4EC1"/>
    <w:rsid w:val="007A582C"/>
    <w:rsid w:val="007A59B5"/>
    <w:rsid w:val="007A6632"/>
    <w:rsid w:val="007A6CBA"/>
    <w:rsid w:val="007A6CD3"/>
    <w:rsid w:val="007A6DA1"/>
    <w:rsid w:val="007B0C27"/>
    <w:rsid w:val="007B0DC1"/>
    <w:rsid w:val="007B1269"/>
    <w:rsid w:val="007B164A"/>
    <w:rsid w:val="007B17D8"/>
    <w:rsid w:val="007B2782"/>
    <w:rsid w:val="007B27C8"/>
    <w:rsid w:val="007B28FA"/>
    <w:rsid w:val="007B2948"/>
    <w:rsid w:val="007B2992"/>
    <w:rsid w:val="007B36B6"/>
    <w:rsid w:val="007B3CB0"/>
    <w:rsid w:val="007B3EB9"/>
    <w:rsid w:val="007B4432"/>
    <w:rsid w:val="007B475F"/>
    <w:rsid w:val="007B4CF5"/>
    <w:rsid w:val="007B4DC0"/>
    <w:rsid w:val="007B4F06"/>
    <w:rsid w:val="007B5988"/>
    <w:rsid w:val="007B7913"/>
    <w:rsid w:val="007C008F"/>
    <w:rsid w:val="007C016A"/>
    <w:rsid w:val="007C0ADC"/>
    <w:rsid w:val="007C0B0E"/>
    <w:rsid w:val="007C0BA1"/>
    <w:rsid w:val="007C11B0"/>
    <w:rsid w:val="007C1883"/>
    <w:rsid w:val="007C1995"/>
    <w:rsid w:val="007C20B3"/>
    <w:rsid w:val="007C30CF"/>
    <w:rsid w:val="007C36B2"/>
    <w:rsid w:val="007C401D"/>
    <w:rsid w:val="007C45BB"/>
    <w:rsid w:val="007C45F2"/>
    <w:rsid w:val="007C4718"/>
    <w:rsid w:val="007C4EC6"/>
    <w:rsid w:val="007C510E"/>
    <w:rsid w:val="007C5471"/>
    <w:rsid w:val="007C5742"/>
    <w:rsid w:val="007C5A41"/>
    <w:rsid w:val="007C6C5B"/>
    <w:rsid w:val="007C6DA8"/>
    <w:rsid w:val="007C7931"/>
    <w:rsid w:val="007C7FC3"/>
    <w:rsid w:val="007D0167"/>
    <w:rsid w:val="007D15E6"/>
    <w:rsid w:val="007D1640"/>
    <w:rsid w:val="007D2577"/>
    <w:rsid w:val="007D29E4"/>
    <w:rsid w:val="007D309F"/>
    <w:rsid w:val="007D33A5"/>
    <w:rsid w:val="007D346A"/>
    <w:rsid w:val="007D381C"/>
    <w:rsid w:val="007D3BAE"/>
    <w:rsid w:val="007D3BBF"/>
    <w:rsid w:val="007D4581"/>
    <w:rsid w:val="007D4C8B"/>
    <w:rsid w:val="007D4D00"/>
    <w:rsid w:val="007D4F2D"/>
    <w:rsid w:val="007D4F88"/>
    <w:rsid w:val="007D5E99"/>
    <w:rsid w:val="007D6530"/>
    <w:rsid w:val="007D66DC"/>
    <w:rsid w:val="007D699F"/>
    <w:rsid w:val="007D6EDE"/>
    <w:rsid w:val="007D70EF"/>
    <w:rsid w:val="007E019C"/>
    <w:rsid w:val="007E0499"/>
    <w:rsid w:val="007E08E4"/>
    <w:rsid w:val="007E0A36"/>
    <w:rsid w:val="007E1711"/>
    <w:rsid w:val="007E1728"/>
    <w:rsid w:val="007E1AE6"/>
    <w:rsid w:val="007E21E3"/>
    <w:rsid w:val="007E21EB"/>
    <w:rsid w:val="007E28DE"/>
    <w:rsid w:val="007E2BB3"/>
    <w:rsid w:val="007E3285"/>
    <w:rsid w:val="007E3AF7"/>
    <w:rsid w:val="007E4E16"/>
    <w:rsid w:val="007E52F7"/>
    <w:rsid w:val="007E5821"/>
    <w:rsid w:val="007E5AA0"/>
    <w:rsid w:val="007E5FB3"/>
    <w:rsid w:val="007E6023"/>
    <w:rsid w:val="007E6093"/>
    <w:rsid w:val="007E662F"/>
    <w:rsid w:val="007E66E1"/>
    <w:rsid w:val="007E6727"/>
    <w:rsid w:val="007E6B43"/>
    <w:rsid w:val="007E750A"/>
    <w:rsid w:val="007E7AE6"/>
    <w:rsid w:val="007F00D2"/>
    <w:rsid w:val="007F0803"/>
    <w:rsid w:val="007F0843"/>
    <w:rsid w:val="007F08EB"/>
    <w:rsid w:val="007F0993"/>
    <w:rsid w:val="007F22BD"/>
    <w:rsid w:val="007F23A2"/>
    <w:rsid w:val="007F2570"/>
    <w:rsid w:val="007F2CDF"/>
    <w:rsid w:val="007F2F54"/>
    <w:rsid w:val="007F39E3"/>
    <w:rsid w:val="007F3C8C"/>
    <w:rsid w:val="007F3D7A"/>
    <w:rsid w:val="007F3F55"/>
    <w:rsid w:val="007F406E"/>
    <w:rsid w:val="007F423E"/>
    <w:rsid w:val="007F4C1D"/>
    <w:rsid w:val="007F4C9F"/>
    <w:rsid w:val="007F4E1B"/>
    <w:rsid w:val="007F4EBB"/>
    <w:rsid w:val="007F5213"/>
    <w:rsid w:val="007F53F7"/>
    <w:rsid w:val="007F5B92"/>
    <w:rsid w:val="007F5F1C"/>
    <w:rsid w:val="007F63C5"/>
    <w:rsid w:val="007F66C9"/>
    <w:rsid w:val="007F6EEA"/>
    <w:rsid w:val="007F7672"/>
    <w:rsid w:val="007F7772"/>
    <w:rsid w:val="007F7D54"/>
    <w:rsid w:val="007F7D84"/>
    <w:rsid w:val="007F7F58"/>
    <w:rsid w:val="007F7F85"/>
    <w:rsid w:val="008004A3"/>
    <w:rsid w:val="00800D3C"/>
    <w:rsid w:val="00801410"/>
    <w:rsid w:val="00801547"/>
    <w:rsid w:val="00801BAB"/>
    <w:rsid w:val="008020A9"/>
    <w:rsid w:val="0080254E"/>
    <w:rsid w:val="00802A0E"/>
    <w:rsid w:val="008031A3"/>
    <w:rsid w:val="008036E9"/>
    <w:rsid w:val="00803C1C"/>
    <w:rsid w:val="00804D99"/>
    <w:rsid w:val="008055A3"/>
    <w:rsid w:val="008067C1"/>
    <w:rsid w:val="0080680E"/>
    <w:rsid w:val="0080693E"/>
    <w:rsid w:val="00806F09"/>
    <w:rsid w:val="00806F6A"/>
    <w:rsid w:val="0080754E"/>
    <w:rsid w:val="0081028A"/>
    <w:rsid w:val="008103F2"/>
    <w:rsid w:val="00810C78"/>
    <w:rsid w:val="008120A0"/>
    <w:rsid w:val="00812389"/>
    <w:rsid w:val="00813960"/>
    <w:rsid w:val="0081396B"/>
    <w:rsid w:val="00813E2D"/>
    <w:rsid w:val="00814155"/>
    <w:rsid w:val="00815235"/>
    <w:rsid w:val="008156D7"/>
    <w:rsid w:val="00815FCB"/>
    <w:rsid w:val="00816635"/>
    <w:rsid w:val="00817538"/>
    <w:rsid w:val="0081772B"/>
    <w:rsid w:val="00817B97"/>
    <w:rsid w:val="00817C3C"/>
    <w:rsid w:val="008201AB"/>
    <w:rsid w:val="008204E4"/>
    <w:rsid w:val="00820731"/>
    <w:rsid w:val="00820F8A"/>
    <w:rsid w:val="00821227"/>
    <w:rsid w:val="0082175F"/>
    <w:rsid w:val="00822458"/>
    <w:rsid w:val="008228A6"/>
    <w:rsid w:val="00822BE1"/>
    <w:rsid w:val="00822EB3"/>
    <w:rsid w:val="008234DF"/>
    <w:rsid w:val="008239A5"/>
    <w:rsid w:val="00824100"/>
    <w:rsid w:val="00824191"/>
    <w:rsid w:val="00824281"/>
    <w:rsid w:val="0082584B"/>
    <w:rsid w:val="00825C30"/>
    <w:rsid w:val="00825D8E"/>
    <w:rsid w:val="00825F35"/>
    <w:rsid w:val="00826674"/>
    <w:rsid w:val="008267A2"/>
    <w:rsid w:val="008269B3"/>
    <w:rsid w:val="00826EF0"/>
    <w:rsid w:val="00827082"/>
    <w:rsid w:val="0082729A"/>
    <w:rsid w:val="008275F7"/>
    <w:rsid w:val="00827891"/>
    <w:rsid w:val="0082789A"/>
    <w:rsid w:val="00827ECD"/>
    <w:rsid w:val="00830429"/>
    <w:rsid w:val="008309E3"/>
    <w:rsid w:val="00830D2F"/>
    <w:rsid w:val="00831959"/>
    <w:rsid w:val="00831BC8"/>
    <w:rsid w:val="00834152"/>
    <w:rsid w:val="00834987"/>
    <w:rsid w:val="00834B95"/>
    <w:rsid w:val="008357CF"/>
    <w:rsid w:val="00836178"/>
    <w:rsid w:val="0083619D"/>
    <w:rsid w:val="0083759C"/>
    <w:rsid w:val="0083784E"/>
    <w:rsid w:val="00837921"/>
    <w:rsid w:val="00837A94"/>
    <w:rsid w:val="00837CD2"/>
    <w:rsid w:val="00840B59"/>
    <w:rsid w:val="00840D02"/>
    <w:rsid w:val="00840F8A"/>
    <w:rsid w:val="008412A6"/>
    <w:rsid w:val="008413AB"/>
    <w:rsid w:val="00841B78"/>
    <w:rsid w:val="00841C85"/>
    <w:rsid w:val="00842120"/>
    <w:rsid w:val="0084253B"/>
    <w:rsid w:val="00842E18"/>
    <w:rsid w:val="0084314D"/>
    <w:rsid w:val="00843FFB"/>
    <w:rsid w:val="008444CC"/>
    <w:rsid w:val="008444D7"/>
    <w:rsid w:val="00844EA1"/>
    <w:rsid w:val="00844EE4"/>
    <w:rsid w:val="00844F19"/>
    <w:rsid w:val="00844FDD"/>
    <w:rsid w:val="008453CB"/>
    <w:rsid w:val="00845788"/>
    <w:rsid w:val="00845B31"/>
    <w:rsid w:val="00846CC4"/>
    <w:rsid w:val="00846D1C"/>
    <w:rsid w:val="008472C9"/>
    <w:rsid w:val="008472D5"/>
    <w:rsid w:val="00847363"/>
    <w:rsid w:val="00847A6D"/>
    <w:rsid w:val="0084FB39"/>
    <w:rsid w:val="00850C0F"/>
    <w:rsid w:val="00850FCC"/>
    <w:rsid w:val="0085109E"/>
    <w:rsid w:val="008516C4"/>
    <w:rsid w:val="008518AC"/>
    <w:rsid w:val="00851BCE"/>
    <w:rsid w:val="00851C45"/>
    <w:rsid w:val="00851CAC"/>
    <w:rsid w:val="00852A9C"/>
    <w:rsid w:val="008537D4"/>
    <w:rsid w:val="00853BFC"/>
    <w:rsid w:val="00853C6A"/>
    <w:rsid w:val="00854592"/>
    <w:rsid w:val="00854AEF"/>
    <w:rsid w:val="00855495"/>
    <w:rsid w:val="00856E4E"/>
    <w:rsid w:val="0085765D"/>
    <w:rsid w:val="0085779B"/>
    <w:rsid w:val="008578B1"/>
    <w:rsid w:val="00857CDA"/>
    <w:rsid w:val="00860390"/>
    <w:rsid w:val="008609D9"/>
    <w:rsid w:val="008612AC"/>
    <w:rsid w:val="00861601"/>
    <w:rsid w:val="00861887"/>
    <w:rsid w:val="00861F9F"/>
    <w:rsid w:val="0086292F"/>
    <w:rsid w:val="00862ED4"/>
    <w:rsid w:val="00863340"/>
    <w:rsid w:val="008637B4"/>
    <w:rsid w:val="00863E87"/>
    <w:rsid w:val="00864914"/>
    <w:rsid w:val="008654B9"/>
    <w:rsid w:val="008654F5"/>
    <w:rsid w:val="00865AE4"/>
    <w:rsid w:val="00865BA8"/>
    <w:rsid w:val="00866207"/>
    <w:rsid w:val="0086648C"/>
    <w:rsid w:val="008664DC"/>
    <w:rsid w:val="0086687D"/>
    <w:rsid w:val="00866FE2"/>
    <w:rsid w:val="0086789A"/>
    <w:rsid w:val="00867C1E"/>
    <w:rsid w:val="00867C4C"/>
    <w:rsid w:val="0087005E"/>
    <w:rsid w:val="00870259"/>
    <w:rsid w:val="008703AD"/>
    <w:rsid w:val="0087084A"/>
    <w:rsid w:val="0087090F"/>
    <w:rsid w:val="00870921"/>
    <w:rsid w:val="00870D2C"/>
    <w:rsid w:val="00870EC6"/>
    <w:rsid w:val="00871628"/>
    <w:rsid w:val="00871674"/>
    <w:rsid w:val="00871677"/>
    <w:rsid w:val="0087242E"/>
    <w:rsid w:val="00872924"/>
    <w:rsid w:val="00872AEF"/>
    <w:rsid w:val="00872C50"/>
    <w:rsid w:val="00872C6A"/>
    <w:rsid w:val="00872ECA"/>
    <w:rsid w:val="00873BC8"/>
    <w:rsid w:val="0087443C"/>
    <w:rsid w:val="00874695"/>
    <w:rsid w:val="00874FF9"/>
    <w:rsid w:val="00875DF2"/>
    <w:rsid w:val="0087696C"/>
    <w:rsid w:val="00876E0B"/>
    <w:rsid w:val="00876E6B"/>
    <w:rsid w:val="008778F6"/>
    <w:rsid w:val="00877EC4"/>
    <w:rsid w:val="008806DB"/>
    <w:rsid w:val="00880DC5"/>
    <w:rsid w:val="008817E7"/>
    <w:rsid w:val="00881BFD"/>
    <w:rsid w:val="00881D7E"/>
    <w:rsid w:val="00881E02"/>
    <w:rsid w:val="008821FF"/>
    <w:rsid w:val="008832A9"/>
    <w:rsid w:val="00883CC8"/>
    <w:rsid w:val="008845EF"/>
    <w:rsid w:val="008848AB"/>
    <w:rsid w:val="00884CDD"/>
    <w:rsid w:val="00884FA8"/>
    <w:rsid w:val="008850BB"/>
    <w:rsid w:val="00885214"/>
    <w:rsid w:val="0088532B"/>
    <w:rsid w:val="00885BD6"/>
    <w:rsid w:val="00885C52"/>
    <w:rsid w:val="00886947"/>
    <w:rsid w:val="00886AFB"/>
    <w:rsid w:val="00886C93"/>
    <w:rsid w:val="00886F57"/>
    <w:rsid w:val="00887136"/>
    <w:rsid w:val="00887682"/>
    <w:rsid w:val="0089009B"/>
    <w:rsid w:val="00890480"/>
    <w:rsid w:val="00890581"/>
    <w:rsid w:val="00890716"/>
    <w:rsid w:val="008908F7"/>
    <w:rsid w:val="0089129A"/>
    <w:rsid w:val="0089165B"/>
    <w:rsid w:val="00891B36"/>
    <w:rsid w:val="00891B38"/>
    <w:rsid w:val="00891E87"/>
    <w:rsid w:val="008924C7"/>
    <w:rsid w:val="00892F9E"/>
    <w:rsid w:val="00893AEB"/>
    <w:rsid w:val="00893AF8"/>
    <w:rsid w:val="00894530"/>
    <w:rsid w:val="00894A6C"/>
    <w:rsid w:val="00895127"/>
    <w:rsid w:val="00895200"/>
    <w:rsid w:val="008952A5"/>
    <w:rsid w:val="008955F8"/>
    <w:rsid w:val="00895770"/>
    <w:rsid w:val="0089629F"/>
    <w:rsid w:val="00896BA3"/>
    <w:rsid w:val="00896E35"/>
    <w:rsid w:val="0089704F"/>
    <w:rsid w:val="008978AC"/>
    <w:rsid w:val="00897A70"/>
    <w:rsid w:val="00897EF0"/>
    <w:rsid w:val="00897FEC"/>
    <w:rsid w:val="008A0134"/>
    <w:rsid w:val="008A01AD"/>
    <w:rsid w:val="008A03ED"/>
    <w:rsid w:val="008A1D82"/>
    <w:rsid w:val="008A1FF5"/>
    <w:rsid w:val="008A234E"/>
    <w:rsid w:val="008A2CE2"/>
    <w:rsid w:val="008A2F5C"/>
    <w:rsid w:val="008A32EE"/>
    <w:rsid w:val="008A3419"/>
    <w:rsid w:val="008A3615"/>
    <w:rsid w:val="008A3BDD"/>
    <w:rsid w:val="008A3F44"/>
    <w:rsid w:val="008A48FB"/>
    <w:rsid w:val="008A4A90"/>
    <w:rsid w:val="008A5565"/>
    <w:rsid w:val="008A568C"/>
    <w:rsid w:val="008A64B8"/>
    <w:rsid w:val="008A6B38"/>
    <w:rsid w:val="008A7A63"/>
    <w:rsid w:val="008A7E65"/>
    <w:rsid w:val="008B0123"/>
    <w:rsid w:val="008B038D"/>
    <w:rsid w:val="008B096C"/>
    <w:rsid w:val="008B0D91"/>
    <w:rsid w:val="008B0E05"/>
    <w:rsid w:val="008B0E76"/>
    <w:rsid w:val="008B189C"/>
    <w:rsid w:val="008B2198"/>
    <w:rsid w:val="008B298D"/>
    <w:rsid w:val="008B2BD2"/>
    <w:rsid w:val="008B2EB6"/>
    <w:rsid w:val="008B3136"/>
    <w:rsid w:val="008B3319"/>
    <w:rsid w:val="008B333D"/>
    <w:rsid w:val="008B3A6D"/>
    <w:rsid w:val="008B3F99"/>
    <w:rsid w:val="008B478F"/>
    <w:rsid w:val="008B4797"/>
    <w:rsid w:val="008B49B6"/>
    <w:rsid w:val="008B4CC5"/>
    <w:rsid w:val="008B4D0C"/>
    <w:rsid w:val="008B4D27"/>
    <w:rsid w:val="008B519A"/>
    <w:rsid w:val="008B527D"/>
    <w:rsid w:val="008B573E"/>
    <w:rsid w:val="008B5B0C"/>
    <w:rsid w:val="008B5BB0"/>
    <w:rsid w:val="008B607B"/>
    <w:rsid w:val="008B65F2"/>
    <w:rsid w:val="008B696F"/>
    <w:rsid w:val="008B6C1B"/>
    <w:rsid w:val="008B7135"/>
    <w:rsid w:val="008B71C1"/>
    <w:rsid w:val="008B7BF4"/>
    <w:rsid w:val="008C0D37"/>
    <w:rsid w:val="008C1866"/>
    <w:rsid w:val="008C1BD6"/>
    <w:rsid w:val="008C1D1D"/>
    <w:rsid w:val="008C2831"/>
    <w:rsid w:val="008C2E87"/>
    <w:rsid w:val="008C32F2"/>
    <w:rsid w:val="008C37F0"/>
    <w:rsid w:val="008C40AD"/>
    <w:rsid w:val="008C4852"/>
    <w:rsid w:val="008C4919"/>
    <w:rsid w:val="008C49CF"/>
    <w:rsid w:val="008C4AA0"/>
    <w:rsid w:val="008C4D91"/>
    <w:rsid w:val="008C63A3"/>
    <w:rsid w:val="008C6740"/>
    <w:rsid w:val="008C69BD"/>
    <w:rsid w:val="008C73FA"/>
    <w:rsid w:val="008C7B12"/>
    <w:rsid w:val="008C7E35"/>
    <w:rsid w:val="008D025D"/>
    <w:rsid w:val="008D058D"/>
    <w:rsid w:val="008D076E"/>
    <w:rsid w:val="008D08C0"/>
    <w:rsid w:val="008D096F"/>
    <w:rsid w:val="008D1BA0"/>
    <w:rsid w:val="008D1F08"/>
    <w:rsid w:val="008D20B7"/>
    <w:rsid w:val="008D21BB"/>
    <w:rsid w:val="008D22C5"/>
    <w:rsid w:val="008D23B0"/>
    <w:rsid w:val="008D240B"/>
    <w:rsid w:val="008D24C0"/>
    <w:rsid w:val="008D28C8"/>
    <w:rsid w:val="008D2E1E"/>
    <w:rsid w:val="008D32A0"/>
    <w:rsid w:val="008D393F"/>
    <w:rsid w:val="008D3E58"/>
    <w:rsid w:val="008D4C5B"/>
    <w:rsid w:val="008D4E13"/>
    <w:rsid w:val="008D4F7C"/>
    <w:rsid w:val="008D50E6"/>
    <w:rsid w:val="008D5837"/>
    <w:rsid w:val="008D5C0A"/>
    <w:rsid w:val="008D6309"/>
    <w:rsid w:val="008D7CF0"/>
    <w:rsid w:val="008E0645"/>
    <w:rsid w:val="008E0877"/>
    <w:rsid w:val="008E0C03"/>
    <w:rsid w:val="008E10A3"/>
    <w:rsid w:val="008E11F2"/>
    <w:rsid w:val="008E1567"/>
    <w:rsid w:val="008E1677"/>
    <w:rsid w:val="008E2548"/>
    <w:rsid w:val="008E2B16"/>
    <w:rsid w:val="008E436B"/>
    <w:rsid w:val="008E4541"/>
    <w:rsid w:val="008E5741"/>
    <w:rsid w:val="008E5ACF"/>
    <w:rsid w:val="008E66D8"/>
    <w:rsid w:val="008E7CE0"/>
    <w:rsid w:val="008F016F"/>
    <w:rsid w:val="008F1EA9"/>
    <w:rsid w:val="008F254A"/>
    <w:rsid w:val="008F2C60"/>
    <w:rsid w:val="008F3029"/>
    <w:rsid w:val="008F40C8"/>
    <w:rsid w:val="008F410C"/>
    <w:rsid w:val="008F4355"/>
    <w:rsid w:val="008F4B42"/>
    <w:rsid w:val="008F4C71"/>
    <w:rsid w:val="008F576E"/>
    <w:rsid w:val="008F5BB5"/>
    <w:rsid w:val="008F61F8"/>
    <w:rsid w:val="008F6267"/>
    <w:rsid w:val="008F63E3"/>
    <w:rsid w:val="008F64DE"/>
    <w:rsid w:val="008F7644"/>
    <w:rsid w:val="009001E1"/>
    <w:rsid w:val="009010D7"/>
    <w:rsid w:val="009012EF"/>
    <w:rsid w:val="009023CC"/>
    <w:rsid w:val="00902680"/>
    <w:rsid w:val="00902A3B"/>
    <w:rsid w:val="00902B83"/>
    <w:rsid w:val="009033B6"/>
    <w:rsid w:val="00903408"/>
    <w:rsid w:val="009047BA"/>
    <w:rsid w:val="00904914"/>
    <w:rsid w:val="00904936"/>
    <w:rsid w:val="009053BC"/>
    <w:rsid w:val="00905A6D"/>
    <w:rsid w:val="00905ECA"/>
    <w:rsid w:val="009062BF"/>
    <w:rsid w:val="00906AE4"/>
    <w:rsid w:val="009073F1"/>
    <w:rsid w:val="00907464"/>
    <w:rsid w:val="009100A5"/>
    <w:rsid w:val="009103B7"/>
    <w:rsid w:val="00910702"/>
    <w:rsid w:val="0091071F"/>
    <w:rsid w:val="00910BF6"/>
    <w:rsid w:val="00911A83"/>
    <w:rsid w:val="009123D5"/>
    <w:rsid w:val="009129E7"/>
    <w:rsid w:val="00912F18"/>
    <w:rsid w:val="009134A9"/>
    <w:rsid w:val="00913E20"/>
    <w:rsid w:val="009146DC"/>
    <w:rsid w:val="00914EA2"/>
    <w:rsid w:val="00915396"/>
    <w:rsid w:val="00915794"/>
    <w:rsid w:val="00915A73"/>
    <w:rsid w:val="00915CCB"/>
    <w:rsid w:val="00916437"/>
    <w:rsid w:val="009169EA"/>
    <w:rsid w:val="0091742F"/>
    <w:rsid w:val="009176EF"/>
    <w:rsid w:val="00920129"/>
    <w:rsid w:val="009204A6"/>
    <w:rsid w:val="00922465"/>
    <w:rsid w:val="00922578"/>
    <w:rsid w:val="0092290F"/>
    <w:rsid w:val="00922E28"/>
    <w:rsid w:val="00923645"/>
    <w:rsid w:val="00923C80"/>
    <w:rsid w:val="00923EF4"/>
    <w:rsid w:val="00923FEC"/>
    <w:rsid w:val="00924099"/>
    <w:rsid w:val="009240EB"/>
    <w:rsid w:val="00924562"/>
    <w:rsid w:val="009247F5"/>
    <w:rsid w:val="00924BF7"/>
    <w:rsid w:val="00924ED8"/>
    <w:rsid w:val="009253E6"/>
    <w:rsid w:val="009259D5"/>
    <w:rsid w:val="00925EA4"/>
    <w:rsid w:val="00926123"/>
    <w:rsid w:val="00926C38"/>
    <w:rsid w:val="00926CAC"/>
    <w:rsid w:val="00926D78"/>
    <w:rsid w:val="00927381"/>
    <w:rsid w:val="00927DBC"/>
    <w:rsid w:val="009301C9"/>
    <w:rsid w:val="00930240"/>
    <w:rsid w:val="00930D86"/>
    <w:rsid w:val="009310BF"/>
    <w:rsid w:val="009313A7"/>
    <w:rsid w:val="00931A2D"/>
    <w:rsid w:val="0093318D"/>
    <w:rsid w:val="0093332C"/>
    <w:rsid w:val="00933641"/>
    <w:rsid w:val="00933BD1"/>
    <w:rsid w:val="00934046"/>
    <w:rsid w:val="0093429E"/>
    <w:rsid w:val="0093539E"/>
    <w:rsid w:val="009358D4"/>
    <w:rsid w:val="00935ACA"/>
    <w:rsid w:val="00935E45"/>
    <w:rsid w:val="00935F57"/>
    <w:rsid w:val="0093631E"/>
    <w:rsid w:val="00937FD0"/>
    <w:rsid w:val="00940164"/>
    <w:rsid w:val="00940A5F"/>
    <w:rsid w:val="00940B2F"/>
    <w:rsid w:val="00941B76"/>
    <w:rsid w:val="00941BEC"/>
    <w:rsid w:val="00943150"/>
    <w:rsid w:val="0094323F"/>
    <w:rsid w:val="009432E9"/>
    <w:rsid w:val="009435F8"/>
    <w:rsid w:val="009436EF"/>
    <w:rsid w:val="009436FA"/>
    <w:rsid w:val="00943D55"/>
    <w:rsid w:val="0094483B"/>
    <w:rsid w:val="0094563C"/>
    <w:rsid w:val="009479CA"/>
    <w:rsid w:val="009509B7"/>
    <w:rsid w:val="00950EC6"/>
    <w:rsid w:val="00951AD3"/>
    <w:rsid w:val="00951FC2"/>
    <w:rsid w:val="0095218E"/>
    <w:rsid w:val="00952462"/>
    <w:rsid w:val="009526C5"/>
    <w:rsid w:val="00953016"/>
    <w:rsid w:val="009533A3"/>
    <w:rsid w:val="00954018"/>
    <w:rsid w:val="009540C7"/>
    <w:rsid w:val="00954158"/>
    <w:rsid w:val="00954A98"/>
    <w:rsid w:val="00955AB5"/>
    <w:rsid w:val="00956092"/>
    <w:rsid w:val="009562F6"/>
    <w:rsid w:val="00956885"/>
    <w:rsid w:val="00956907"/>
    <w:rsid w:val="00956BF5"/>
    <w:rsid w:val="00957742"/>
    <w:rsid w:val="009579F4"/>
    <w:rsid w:val="00960AB0"/>
    <w:rsid w:val="009610A8"/>
    <w:rsid w:val="00961168"/>
    <w:rsid w:val="009612D1"/>
    <w:rsid w:val="00961593"/>
    <w:rsid w:val="00961C6E"/>
    <w:rsid w:val="00962069"/>
    <w:rsid w:val="009623AE"/>
    <w:rsid w:val="0096316E"/>
    <w:rsid w:val="009643A6"/>
    <w:rsid w:val="009647D7"/>
    <w:rsid w:val="00964919"/>
    <w:rsid w:val="009656B4"/>
    <w:rsid w:val="00965708"/>
    <w:rsid w:val="0096595C"/>
    <w:rsid w:val="00965977"/>
    <w:rsid w:val="00965A57"/>
    <w:rsid w:val="00965BD3"/>
    <w:rsid w:val="00966123"/>
    <w:rsid w:val="009678F7"/>
    <w:rsid w:val="00971BCD"/>
    <w:rsid w:val="00971E34"/>
    <w:rsid w:val="009720B8"/>
    <w:rsid w:val="0097235A"/>
    <w:rsid w:val="009723C7"/>
    <w:rsid w:val="009723FC"/>
    <w:rsid w:val="00972433"/>
    <w:rsid w:val="009726A4"/>
    <w:rsid w:val="0097285D"/>
    <w:rsid w:val="00972FB0"/>
    <w:rsid w:val="0097335F"/>
    <w:rsid w:val="009733CE"/>
    <w:rsid w:val="0097352D"/>
    <w:rsid w:val="009735E1"/>
    <w:rsid w:val="00973E53"/>
    <w:rsid w:val="0097452C"/>
    <w:rsid w:val="009747C8"/>
    <w:rsid w:val="009752BF"/>
    <w:rsid w:val="0097565C"/>
    <w:rsid w:val="009757C8"/>
    <w:rsid w:val="00975D6C"/>
    <w:rsid w:val="009760B6"/>
    <w:rsid w:val="00976190"/>
    <w:rsid w:val="009776C6"/>
    <w:rsid w:val="0098038F"/>
    <w:rsid w:val="00980426"/>
    <w:rsid w:val="00981283"/>
    <w:rsid w:val="009821AB"/>
    <w:rsid w:val="009821E7"/>
    <w:rsid w:val="0098228E"/>
    <w:rsid w:val="0098269E"/>
    <w:rsid w:val="00982BB0"/>
    <w:rsid w:val="00982DBB"/>
    <w:rsid w:val="00983950"/>
    <w:rsid w:val="009839FB"/>
    <w:rsid w:val="00984067"/>
    <w:rsid w:val="00984430"/>
    <w:rsid w:val="009844B5"/>
    <w:rsid w:val="00984586"/>
    <w:rsid w:val="0098467D"/>
    <w:rsid w:val="009852E0"/>
    <w:rsid w:val="00987215"/>
    <w:rsid w:val="009877A5"/>
    <w:rsid w:val="00990651"/>
    <w:rsid w:val="00990706"/>
    <w:rsid w:val="0099076F"/>
    <w:rsid w:val="00990FBD"/>
    <w:rsid w:val="0099147B"/>
    <w:rsid w:val="009917B8"/>
    <w:rsid w:val="009917C4"/>
    <w:rsid w:val="00992810"/>
    <w:rsid w:val="00992B5D"/>
    <w:rsid w:val="00992C93"/>
    <w:rsid w:val="00993F98"/>
    <w:rsid w:val="009944CD"/>
    <w:rsid w:val="00994BF2"/>
    <w:rsid w:val="0099592E"/>
    <w:rsid w:val="00995E51"/>
    <w:rsid w:val="00995FD1"/>
    <w:rsid w:val="00996434"/>
    <w:rsid w:val="00996ABD"/>
    <w:rsid w:val="00996C3F"/>
    <w:rsid w:val="00997464"/>
    <w:rsid w:val="009A01B3"/>
    <w:rsid w:val="009A0AE7"/>
    <w:rsid w:val="009A24B1"/>
    <w:rsid w:val="009A270F"/>
    <w:rsid w:val="009A3F49"/>
    <w:rsid w:val="009A40D2"/>
    <w:rsid w:val="009A4667"/>
    <w:rsid w:val="009A473C"/>
    <w:rsid w:val="009A4A83"/>
    <w:rsid w:val="009A5858"/>
    <w:rsid w:val="009A6231"/>
    <w:rsid w:val="009A65AA"/>
    <w:rsid w:val="009A67C3"/>
    <w:rsid w:val="009A6923"/>
    <w:rsid w:val="009A6DFC"/>
    <w:rsid w:val="009A74F2"/>
    <w:rsid w:val="009A7658"/>
    <w:rsid w:val="009A7E32"/>
    <w:rsid w:val="009A7F52"/>
    <w:rsid w:val="009A7F9D"/>
    <w:rsid w:val="009B0141"/>
    <w:rsid w:val="009B0BC7"/>
    <w:rsid w:val="009B0F90"/>
    <w:rsid w:val="009B0FED"/>
    <w:rsid w:val="009B1137"/>
    <w:rsid w:val="009B1562"/>
    <w:rsid w:val="009B1B27"/>
    <w:rsid w:val="009B1BAB"/>
    <w:rsid w:val="009B1D8A"/>
    <w:rsid w:val="009B22F8"/>
    <w:rsid w:val="009B32C8"/>
    <w:rsid w:val="009B3C09"/>
    <w:rsid w:val="009B42C3"/>
    <w:rsid w:val="009B4AB0"/>
    <w:rsid w:val="009B4BDB"/>
    <w:rsid w:val="009B507C"/>
    <w:rsid w:val="009B52AD"/>
    <w:rsid w:val="009B5619"/>
    <w:rsid w:val="009B569F"/>
    <w:rsid w:val="009B56E1"/>
    <w:rsid w:val="009B61E9"/>
    <w:rsid w:val="009B6A4D"/>
    <w:rsid w:val="009B6B58"/>
    <w:rsid w:val="009B72EC"/>
    <w:rsid w:val="009B7384"/>
    <w:rsid w:val="009B79A0"/>
    <w:rsid w:val="009C0EFC"/>
    <w:rsid w:val="009C1348"/>
    <w:rsid w:val="009C158A"/>
    <w:rsid w:val="009C1A56"/>
    <w:rsid w:val="009C1EFF"/>
    <w:rsid w:val="009C23ED"/>
    <w:rsid w:val="009C257E"/>
    <w:rsid w:val="009C25C1"/>
    <w:rsid w:val="009C29F4"/>
    <w:rsid w:val="009C346E"/>
    <w:rsid w:val="009C34AF"/>
    <w:rsid w:val="009C432F"/>
    <w:rsid w:val="009C53B1"/>
    <w:rsid w:val="009C5433"/>
    <w:rsid w:val="009C59EA"/>
    <w:rsid w:val="009C6319"/>
    <w:rsid w:val="009C637C"/>
    <w:rsid w:val="009C692E"/>
    <w:rsid w:val="009C6CC8"/>
    <w:rsid w:val="009C707E"/>
    <w:rsid w:val="009C7544"/>
    <w:rsid w:val="009C765A"/>
    <w:rsid w:val="009C7A5F"/>
    <w:rsid w:val="009C7C40"/>
    <w:rsid w:val="009C7E05"/>
    <w:rsid w:val="009C7E2D"/>
    <w:rsid w:val="009D0A29"/>
    <w:rsid w:val="009D1B08"/>
    <w:rsid w:val="009D24FF"/>
    <w:rsid w:val="009D2F17"/>
    <w:rsid w:val="009D33C7"/>
    <w:rsid w:val="009D34C0"/>
    <w:rsid w:val="009D43E4"/>
    <w:rsid w:val="009D4567"/>
    <w:rsid w:val="009D4B3D"/>
    <w:rsid w:val="009D4CEA"/>
    <w:rsid w:val="009D50B7"/>
    <w:rsid w:val="009D52A5"/>
    <w:rsid w:val="009D6434"/>
    <w:rsid w:val="009D6D54"/>
    <w:rsid w:val="009D6E48"/>
    <w:rsid w:val="009D724E"/>
    <w:rsid w:val="009D73F5"/>
    <w:rsid w:val="009D7583"/>
    <w:rsid w:val="009D792C"/>
    <w:rsid w:val="009D7CFE"/>
    <w:rsid w:val="009E1593"/>
    <w:rsid w:val="009E1607"/>
    <w:rsid w:val="009E1B41"/>
    <w:rsid w:val="009E1BB4"/>
    <w:rsid w:val="009E3512"/>
    <w:rsid w:val="009E3681"/>
    <w:rsid w:val="009E378D"/>
    <w:rsid w:val="009E392D"/>
    <w:rsid w:val="009E3AD1"/>
    <w:rsid w:val="009E3AEB"/>
    <w:rsid w:val="009E4C03"/>
    <w:rsid w:val="009E4F08"/>
    <w:rsid w:val="009E541D"/>
    <w:rsid w:val="009E57EF"/>
    <w:rsid w:val="009E582A"/>
    <w:rsid w:val="009E5B84"/>
    <w:rsid w:val="009E5E93"/>
    <w:rsid w:val="009E5FDB"/>
    <w:rsid w:val="009E6C45"/>
    <w:rsid w:val="009E6EAB"/>
    <w:rsid w:val="009E71E2"/>
    <w:rsid w:val="009E77DE"/>
    <w:rsid w:val="009F027C"/>
    <w:rsid w:val="009F02E6"/>
    <w:rsid w:val="009F0667"/>
    <w:rsid w:val="009F10D9"/>
    <w:rsid w:val="009F1742"/>
    <w:rsid w:val="009F1CD3"/>
    <w:rsid w:val="009F1F45"/>
    <w:rsid w:val="009F2DD8"/>
    <w:rsid w:val="009F32A8"/>
    <w:rsid w:val="009F38AA"/>
    <w:rsid w:val="009F39D8"/>
    <w:rsid w:val="009F3A91"/>
    <w:rsid w:val="009F42C2"/>
    <w:rsid w:val="009F48BC"/>
    <w:rsid w:val="009F54B8"/>
    <w:rsid w:val="009F5A59"/>
    <w:rsid w:val="009F5ECF"/>
    <w:rsid w:val="009F60FD"/>
    <w:rsid w:val="009F6954"/>
    <w:rsid w:val="009F6BFE"/>
    <w:rsid w:val="009F74D8"/>
    <w:rsid w:val="009F7A4C"/>
    <w:rsid w:val="009F7E12"/>
    <w:rsid w:val="00A00055"/>
    <w:rsid w:val="00A0043F"/>
    <w:rsid w:val="00A00558"/>
    <w:rsid w:val="00A007C9"/>
    <w:rsid w:val="00A007D9"/>
    <w:rsid w:val="00A01142"/>
    <w:rsid w:val="00A017FC"/>
    <w:rsid w:val="00A018F0"/>
    <w:rsid w:val="00A02992"/>
    <w:rsid w:val="00A03266"/>
    <w:rsid w:val="00A0494D"/>
    <w:rsid w:val="00A04BCC"/>
    <w:rsid w:val="00A04E92"/>
    <w:rsid w:val="00A04EE7"/>
    <w:rsid w:val="00A04FA0"/>
    <w:rsid w:val="00A05555"/>
    <w:rsid w:val="00A055E8"/>
    <w:rsid w:val="00A05653"/>
    <w:rsid w:val="00A0590A"/>
    <w:rsid w:val="00A063D2"/>
    <w:rsid w:val="00A066E8"/>
    <w:rsid w:val="00A069E8"/>
    <w:rsid w:val="00A07016"/>
    <w:rsid w:val="00A07BF5"/>
    <w:rsid w:val="00A1043D"/>
    <w:rsid w:val="00A1062E"/>
    <w:rsid w:val="00A10A75"/>
    <w:rsid w:val="00A10B48"/>
    <w:rsid w:val="00A111AF"/>
    <w:rsid w:val="00A1185C"/>
    <w:rsid w:val="00A12651"/>
    <w:rsid w:val="00A12656"/>
    <w:rsid w:val="00A12CB1"/>
    <w:rsid w:val="00A1403F"/>
    <w:rsid w:val="00A1469A"/>
    <w:rsid w:val="00A150FA"/>
    <w:rsid w:val="00A159DA"/>
    <w:rsid w:val="00A161C0"/>
    <w:rsid w:val="00A16827"/>
    <w:rsid w:val="00A1683C"/>
    <w:rsid w:val="00A1684E"/>
    <w:rsid w:val="00A16AC3"/>
    <w:rsid w:val="00A16C9E"/>
    <w:rsid w:val="00A177A2"/>
    <w:rsid w:val="00A17BAA"/>
    <w:rsid w:val="00A17D50"/>
    <w:rsid w:val="00A21087"/>
    <w:rsid w:val="00A218E1"/>
    <w:rsid w:val="00A21BB2"/>
    <w:rsid w:val="00A21F7A"/>
    <w:rsid w:val="00A22384"/>
    <w:rsid w:val="00A22DCE"/>
    <w:rsid w:val="00A2304F"/>
    <w:rsid w:val="00A2382E"/>
    <w:rsid w:val="00A23E5D"/>
    <w:rsid w:val="00A243C1"/>
    <w:rsid w:val="00A244F4"/>
    <w:rsid w:val="00A2453B"/>
    <w:rsid w:val="00A24B0B"/>
    <w:rsid w:val="00A24DB7"/>
    <w:rsid w:val="00A24DCD"/>
    <w:rsid w:val="00A25964"/>
    <w:rsid w:val="00A25A61"/>
    <w:rsid w:val="00A25BE4"/>
    <w:rsid w:val="00A25CC0"/>
    <w:rsid w:val="00A265FB"/>
    <w:rsid w:val="00A26C4F"/>
    <w:rsid w:val="00A276DC"/>
    <w:rsid w:val="00A27CF9"/>
    <w:rsid w:val="00A302D3"/>
    <w:rsid w:val="00A30562"/>
    <w:rsid w:val="00A3063D"/>
    <w:rsid w:val="00A308D6"/>
    <w:rsid w:val="00A30F7C"/>
    <w:rsid w:val="00A31094"/>
    <w:rsid w:val="00A31189"/>
    <w:rsid w:val="00A31244"/>
    <w:rsid w:val="00A3133D"/>
    <w:rsid w:val="00A313C0"/>
    <w:rsid w:val="00A31414"/>
    <w:rsid w:val="00A3207F"/>
    <w:rsid w:val="00A328CD"/>
    <w:rsid w:val="00A32BC5"/>
    <w:rsid w:val="00A33FA2"/>
    <w:rsid w:val="00A3411D"/>
    <w:rsid w:val="00A3454F"/>
    <w:rsid w:val="00A34844"/>
    <w:rsid w:val="00A34C45"/>
    <w:rsid w:val="00A350E2"/>
    <w:rsid w:val="00A350EC"/>
    <w:rsid w:val="00A3574F"/>
    <w:rsid w:val="00A35BF3"/>
    <w:rsid w:val="00A3611E"/>
    <w:rsid w:val="00A36231"/>
    <w:rsid w:val="00A3628B"/>
    <w:rsid w:val="00A36652"/>
    <w:rsid w:val="00A368F9"/>
    <w:rsid w:val="00A37545"/>
    <w:rsid w:val="00A3772F"/>
    <w:rsid w:val="00A4052E"/>
    <w:rsid w:val="00A405DF"/>
    <w:rsid w:val="00A407C7"/>
    <w:rsid w:val="00A40824"/>
    <w:rsid w:val="00A414E0"/>
    <w:rsid w:val="00A415DE"/>
    <w:rsid w:val="00A41B66"/>
    <w:rsid w:val="00A4229D"/>
    <w:rsid w:val="00A425A3"/>
    <w:rsid w:val="00A42620"/>
    <w:rsid w:val="00A427C6"/>
    <w:rsid w:val="00A42EF3"/>
    <w:rsid w:val="00A4304D"/>
    <w:rsid w:val="00A430C5"/>
    <w:rsid w:val="00A43239"/>
    <w:rsid w:val="00A445E9"/>
    <w:rsid w:val="00A4481D"/>
    <w:rsid w:val="00A44F30"/>
    <w:rsid w:val="00A44F95"/>
    <w:rsid w:val="00A44FD3"/>
    <w:rsid w:val="00A4751F"/>
    <w:rsid w:val="00A475B0"/>
    <w:rsid w:val="00A50325"/>
    <w:rsid w:val="00A508E7"/>
    <w:rsid w:val="00A50ABC"/>
    <w:rsid w:val="00A5131B"/>
    <w:rsid w:val="00A51376"/>
    <w:rsid w:val="00A514D9"/>
    <w:rsid w:val="00A52314"/>
    <w:rsid w:val="00A52317"/>
    <w:rsid w:val="00A5257E"/>
    <w:rsid w:val="00A52658"/>
    <w:rsid w:val="00A52F57"/>
    <w:rsid w:val="00A53A1A"/>
    <w:rsid w:val="00A53AE6"/>
    <w:rsid w:val="00A542E6"/>
    <w:rsid w:val="00A55447"/>
    <w:rsid w:val="00A5673C"/>
    <w:rsid w:val="00A5683C"/>
    <w:rsid w:val="00A56CA6"/>
    <w:rsid w:val="00A56D93"/>
    <w:rsid w:val="00A56EAA"/>
    <w:rsid w:val="00A57438"/>
    <w:rsid w:val="00A57C73"/>
    <w:rsid w:val="00A60A60"/>
    <w:rsid w:val="00A60D01"/>
    <w:rsid w:val="00A61865"/>
    <w:rsid w:val="00A62783"/>
    <w:rsid w:val="00A640F1"/>
    <w:rsid w:val="00A64336"/>
    <w:rsid w:val="00A645B6"/>
    <w:rsid w:val="00A649ED"/>
    <w:rsid w:val="00A64F38"/>
    <w:rsid w:val="00A6595F"/>
    <w:rsid w:val="00A669A5"/>
    <w:rsid w:val="00A677C6"/>
    <w:rsid w:val="00A7052C"/>
    <w:rsid w:val="00A705E8"/>
    <w:rsid w:val="00A7233E"/>
    <w:rsid w:val="00A72447"/>
    <w:rsid w:val="00A72843"/>
    <w:rsid w:val="00A73189"/>
    <w:rsid w:val="00A73256"/>
    <w:rsid w:val="00A732FE"/>
    <w:rsid w:val="00A74353"/>
    <w:rsid w:val="00A74AD5"/>
    <w:rsid w:val="00A74FB0"/>
    <w:rsid w:val="00A752A6"/>
    <w:rsid w:val="00A75687"/>
    <w:rsid w:val="00A757F3"/>
    <w:rsid w:val="00A75887"/>
    <w:rsid w:val="00A76B83"/>
    <w:rsid w:val="00A77179"/>
    <w:rsid w:val="00A776D3"/>
    <w:rsid w:val="00A77B89"/>
    <w:rsid w:val="00A77C71"/>
    <w:rsid w:val="00A805A2"/>
    <w:rsid w:val="00A80A74"/>
    <w:rsid w:val="00A80ABF"/>
    <w:rsid w:val="00A80E93"/>
    <w:rsid w:val="00A82619"/>
    <w:rsid w:val="00A8298F"/>
    <w:rsid w:val="00A82F5D"/>
    <w:rsid w:val="00A83171"/>
    <w:rsid w:val="00A83A8B"/>
    <w:rsid w:val="00A83D1C"/>
    <w:rsid w:val="00A855D2"/>
    <w:rsid w:val="00A85701"/>
    <w:rsid w:val="00A858D1"/>
    <w:rsid w:val="00A86228"/>
    <w:rsid w:val="00A87D87"/>
    <w:rsid w:val="00A900E1"/>
    <w:rsid w:val="00A9010C"/>
    <w:rsid w:val="00A90ED9"/>
    <w:rsid w:val="00A91071"/>
    <w:rsid w:val="00A912EA"/>
    <w:rsid w:val="00A91731"/>
    <w:rsid w:val="00A91F5D"/>
    <w:rsid w:val="00A92002"/>
    <w:rsid w:val="00A92185"/>
    <w:rsid w:val="00A925F6"/>
    <w:rsid w:val="00A928D5"/>
    <w:rsid w:val="00A93164"/>
    <w:rsid w:val="00A9325F"/>
    <w:rsid w:val="00A95122"/>
    <w:rsid w:val="00A9532E"/>
    <w:rsid w:val="00A9541E"/>
    <w:rsid w:val="00A963DD"/>
    <w:rsid w:val="00A96455"/>
    <w:rsid w:val="00A96576"/>
    <w:rsid w:val="00A97657"/>
    <w:rsid w:val="00A97977"/>
    <w:rsid w:val="00A97A57"/>
    <w:rsid w:val="00A97C3D"/>
    <w:rsid w:val="00AA096D"/>
    <w:rsid w:val="00AA0B63"/>
    <w:rsid w:val="00AA24B5"/>
    <w:rsid w:val="00AA2581"/>
    <w:rsid w:val="00AA278E"/>
    <w:rsid w:val="00AA2841"/>
    <w:rsid w:val="00AA296C"/>
    <w:rsid w:val="00AA2F61"/>
    <w:rsid w:val="00AA33CA"/>
    <w:rsid w:val="00AA3737"/>
    <w:rsid w:val="00AA410E"/>
    <w:rsid w:val="00AA44F4"/>
    <w:rsid w:val="00AA4661"/>
    <w:rsid w:val="00AA4CE4"/>
    <w:rsid w:val="00AA4DB2"/>
    <w:rsid w:val="00AA5750"/>
    <w:rsid w:val="00AA5953"/>
    <w:rsid w:val="00AA5AA1"/>
    <w:rsid w:val="00AA603C"/>
    <w:rsid w:val="00AA6211"/>
    <w:rsid w:val="00AA6B53"/>
    <w:rsid w:val="00AA7344"/>
    <w:rsid w:val="00AA7515"/>
    <w:rsid w:val="00AB0087"/>
    <w:rsid w:val="00AB08B2"/>
    <w:rsid w:val="00AB1AE8"/>
    <w:rsid w:val="00AB1D01"/>
    <w:rsid w:val="00AB1DF4"/>
    <w:rsid w:val="00AB20A9"/>
    <w:rsid w:val="00AB215D"/>
    <w:rsid w:val="00AB25BB"/>
    <w:rsid w:val="00AB25D5"/>
    <w:rsid w:val="00AB2BB8"/>
    <w:rsid w:val="00AB3745"/>
    <w:rsid w:val="00AB3923"/>
    <w:rsid w:val="00AB3DA8"/>
    <w:rsid w:val="00AB424D"/>
    <w:rsid w:val="00AB4B98"/>
    <w:rsid w:val="00AB511A"/>
    <w:rsid w:val="00AB5131"/>
    <w:rsid w:val="00AB5199"/>
    <w:rsid w:val="00AB6483"/>
    <w:rsid w:val="00AB68A6"/>
    <w:rsid w:val="00AB6D0D"/>
    <w:rsid w:val="00AB7399"/>
    <w:rsid w:val="00AB7610"/>
    <w:rsid w:val="00AB76EA"/>
    <w:rsid w:val="00AB7E30"/>
    <w:rsid w:val="00AC1720"/>
    <w:rsid w:val="00AC1B12"/>
    <w:rsid w:val="00AC2651"/>
    <w:rsid w:val="00AC31A0"/>
    <w:rsid w:val="00AC36AF"/>
    <w:rsid w:val="00AC3777"/>
    <w:rsid w:val="00AC3ECD"/>
    <w:rsid w:val="00AC3FE9"/>
    <w:rsid w:val="00AC44DC"/>
    <w:rsid w:val="00AC4980"/>
    <w:rsid w:val="00AC4AD4"/>
    <w:rsid w:val="00AC53EF"/>
    <w:rsid w:val="00AC540C"/>
    <w:rsid w:val="00AC61AC"/>
    <w:rsid w:val="00AC6821"/>
    <w:rsid w:val="00AD07C3"/>
    <w:rsid w:val="00AD0EB4"/>
    <w:rsid w:val="00AD0FE7"/>
    <w:rsid w:val="00AD2308"/>
    <w:rsid w:val="00AD2746"/>
    <w:rsid w:val="00AD3884"/>
    <w:rsid w:val="00AD38A5"/>
    <w:rsid w:val="00AD4BA2"/>
    <w:rsid w:val="00AD50DD"/>
    <w:rsid w:val="00AD5355"/>
    <w:rsid w:val="00AD5730"/>
    <w:rsid w:val="00AD57B8"/>
    <w:rsid w:val="00AD5889"/>
    <w:rsid w:val="00AD5A74"/>
    <w:rsid w:val="00AD618A"/>
    <w:rsid w:val="00AD6468"/>
    <w:rsid w:val="00AD65C9"/>
    <w:rsid w:val="00AD6EF9"/>
    <w:rsid w:val="00AD7489"/>
    <w:rsid w:val="00AD754C"/>
    <w:rsid w:val="00AD77C7"/>
    <w:rsid w:val="00AD792B"/>
    <w:rsid w:val="00AD7D88"/>
    <w:rsid w:val="00AE045C"/>
    <w:rsid w:val="00AE07B6"/>
    <w:rsid w:val="00AE1108"/>
    <w:rsid w:val="00AE12B9"/>
    <w:rsid w:val="00AE1415"/>
    <w:rsid w:val="00AE2758"/>
    <w:rsid w:val="00AE2896"/>
    <w:rsid w:val="00AE2E75"/>
    <w:rsid w:val="00AE2E83"/>
    <w:rsid w:val="00AE308D"/>
    <w:rsid w:val="00AE3A1E"/>
    <w:rsid w:val="00AE3DFC"/>
    <w:rsid w:val="00AE3EF6"/>
    <w:rsid w:val="00AE4025"/>
    <w:rsid w:val="00AE46DF"/>
    <w:rsid w:val="00AE4AC3"/>
    <w:rsid w:val="00AE54C8"/>
    <w:rsid w:val="00AE54FE"/>
    <w:rsid w:val="00AE568A"/>
    <w:rsid w:val="00AE5F14"/>
    <w:rsid w:val="00AE6133"/>
    <w:rsid w:val="00AE7D5A"/>
    <w:rsid w:val="00AE7F55"/>
    <w:rsid w:val="00AF0481"/>
    <w:rsid w:val="00AF0FA6"/>
    <w:rsid w:val="00AF1E2D"/>
    <w:rsid w:val="00AF1F08"/>
    <w:rsid w:val="00AF2686"/>
    <w:rsid w:val="00AF2E5A"/>
    <w:rsid w:val="00AF2FCD"/>
    <w:rsid w:val="00AF30D7"/>
    <w:rsid w:val="00AF3291"/>
    <w:rsid w:val="00AF41B2"/>
    <w:rsid w:val="00AF42D6"/>
    <w:rsid w:val="00AF4AD4"/>
    <w:rsid w:val="00AF4C45"/>
    <w:rsid w:val="00AF4CF7"/>
    <w:rsid w:val="00AF5847"/>
    <w:rsid w:val="00AF584E"/>
    <w:rsid w:val="00AF5D6C"/>
    <w:rsid w:val="00AF5DD5"/>
    <w:rsid w:val="00AF6E32"/>
    <w:rsid w:val="00AF7166"/>
    <w:rsid w:val="00AF7B93"/>
    <w:rsid w:val="00B000B0"/>
    <w:rsid w:val="00B0031B"/>
    <w:rsid w:val="00B009E6"/>
    <w:rsid w:val="00B00BDB"/>
    <w:rsid w:val="00B00FDE"/>
    <w:rsid w:val="00B0127D"/>
    <w:rsid w:val="00B0135D"/>
    <w:rsid w:val="00B01DA8"/>
    <w:rsid w:val="00B02D59"/>
    <w:rsid w:val="00B03390"/>
    <w:rsid w:val="00B0371E"/>
    <w:rsid w:val="00B0378C"/>
    <w:rsid w:val="00B03957"/>
    <w:rsid w:val="00B0472E"/>
    <w:rsid w:val="00B05AED"/>
    <w:rsid w:val="00B05BCF"/>
    <w:rsid w:val="00B066F8"/>
    <w:rsid w:val="00B06778"/>
    <w:rsid w:val="00B06A95"/>
    <w:rsid w:val="00B07240"/>
    <w:rsid w:val="00B073D3"/>
    <w:rsid w:val="00B078D7"/>
    <w:rsid w:val="00B07FB3"/>
    <w:rsid w:val="00B100A7"/>
    <w:rsid w:val="00B10229"/>
    <w:rsid w:val="00B10567"/>
    <w:rsid w:val="00B10760"/>
    <w:rsid w:val="00B10995"/>
    <w:rsid w:val="00B11746"/>
    <w:rsid w:val="00B120CB"/>
    <w:rsid w:val="00B127CA"/>
    <w:rsid w:val="00B12F92"/>
    <w:rsid w:val="00B14092"/>
    <w:rsid w:val="00B14565"/>
    <w:rsid w:val="00B1483F"/>
    <w:rsid w:val="00B149C2"/>
    <w:rsid w:val="00B14E9F"/>
    <w:rsid w:val="00B152F3"/>
    <w:rsid w:val="00B15362"/>
    <w:rsid w:val="00B15428"/>
    <w:rsid w:val="00B15D21"/>
    <w:rsid w:val="00B15E23"/>
    <w:rsid w:val="00B1689C"/>
    <w:rsid w:val="00B16CC8"/>
    <w:rsid w:val="00B16D0E"/>
    <w:rsid w:val="00B16DA0"/>
    <w:rsid w:val="00B171F8"/>
    <w:rsid w:val="00B17634"/>
    <w:rsid w:val="00B20621"/>
    <w:rsid w:val="00B20BB9"/>
    <w:rsid w:val="00B20D26"/>
    <w:rsid w:val="00B20EF0"/>
    <w:rsid w:val="00B2141F"/>
    <w:rsid w:val="00B2186C"/>
    <w:rsid w:val="00B21A18"/>
    <w:rsid w:val="00B21D0C"/>
    <w:rsid w:val="00B2226D"/>
    <w:rsid w:val="00B229F9"/>
    <w:rsid w:val="00B22AC4"/>
    <w:rsid w:val="00B22C6F"/>
    <w:rsid w:val="00B22E73"/>
    <w:rsid w:val="00B23798"/>
    <w:rsid w:val="00B241B5"/>
    <w:rsid w:val="00B2498D"/>
    <w:rsid w:val="00B250AB"/>
    <w:rsid w:val="00B25985"/>
    <w:rsid w:val="00B26584"/>
    <w:rsid w:val="00B26611"/>
    <w:rsid w:val="00B2696D"/>
    <w:rsid w:val="00B26A2F"/>
    <w:rsid w:val="00B27751"/>
    <w:rsid w:val="00B30205"/>
    <w:rsid w:val="00B304D2"/>
    <w:rsid w:val="00B30FC8"/>
    <w:rsid w:val="00B3144D"/>
    <w:rsid w:val="00B316DE"/>
    <w:rsid w:val="00B31A52"/>
    <w:rsid w:val="00B31E69"/>
    <w:rsid w:val="00B323CC"/>
    <w:rsid w:val="00B32B53"/>
    <w:rsid w:val="00B32BA1"/>
    <w:rsid w:val="00B335A0"/>
    <w:rsid w:val="00B3375F"/>
    <w:rsid w:val="00B33A16"/>
    <w:rsid w:val="00B33B38"/>
    <w:rsid w:val="00B33E4B"/>
    <w:rsid w:val="00B355F1"/>
    <w:rsid w:val="00B35E2A"/>
    <w:rsid w:val="00B36658"/>
    <w:rsid w:val="00B36870"/>
    <w:rsid w:val="00B372D8"/>
    <w:rsid w:val="00B375F1"/>
    <w:rsid w:val="00B37CD7"/>
    <w:rsid w:val="00B40030"/>
    <w:rsid w:val="00B40232"/>
    <w:rsid w:val="00B40668"/>
    <w:rsid w:val="00B41734"/>
    <w:rsid w:val="00B4196B"/>
    <w:rsid w:val="00B4199D"/>
    <w:rsid w:val="00B42F9A"/>
    <w:rsid w:val="00B42F9E"/>
    <w:rsid w:val="00B43573"/>
    <w:rsid w:val="00B435DF"/>
    <w:rsid w:val="00B43953"/>
    <w:rsid w:val="00B43E83"/>
    <w:rsid w:val="00B43F0B"/>
    <w:rsid w:val="00B445C6"/>
    <w:rsid w:val="00B44E06"/>
    <w:rsid w:val="00B44E35"/>
    <w:rsid w:val="00B45365"/>
    <w:rsid w:val="00B45D4C"/>
    <w:rsid w:val="00B45FF3"/>
    <w:rsid w:val="00B4610D"/>
    <w:rsid w:val="00B46D83"/>
    <w:rsid w:val="00B46F62"/>
    <w:rsid w:val="00B472B0"/>
    <w:rsid w:val="00B502C5"/>
    <w:rsid w:val="00B50854"/>
    <w:rsid w:val="00B50EA2"/>
    <w:rsid w:val="00B515D6"/>
    <w:rsid w:val="00B52337"/>
    <w:rsid w:val="00B525FF"/>
    <w:rsid w:val="00B52968"/>
    <w:rsid w:val="00B531B3"/>
    <w:rsid w:val="00B538F5"/>
    <w:rsid w:val="00B53B66"/>
    <w:rsid w:val="00B54732"/>
    <w:rsid w:val="00B54C02"/>
    <w:rsid w:val="00B550A4"/>
    <w:rsid w:val="00B55103"/>
    <w:rsid w:val="00B55C6A"/>
    <w:rsid w:val="00B55CD7"/>
    <w:rsid w:val="00B561D0"/>
    <w:rsid w:val="00B567B4"/>
    <w:rsid w:val="00B573D8"/>
    <w:rsid w:val="00B57421"/>
    <w:rsid w:val="00B602C1"/>
    <w:rsid w:val="00B603E5"/>
    <w:rsid w:val="00B60EB4"/>
    <w:rsid w:val="00B62A2D"/>
    <w:rsid w:val="00B63A93"/>
    <w:rsid w:val="00B64237"/>
    <w:rsid w:val="00B64D3F"/>
    <w:rsid w:val="00B64F81"/>
    <w:rsid w:val="00B650DB"/>
    <w:rsid w:val="00B6539D"/>
    <w:rsid w:val="00B65F34"/>
    <w:rsid w:val="00B666B2"/>
    <w:rsid w:val="00B6768C"/>
    <w:rsid w:val="00B67749"/>
    <w:rsid w:val="00B67E20"/>
    <w:rsid w:val="00B706EE"/>
    <w:rsid w:val="00B7128F"/>
    <w:rsid w:val="00B712A5"/>
    <w:rsid w:val="00B718D3"/>
    <w:rsid w:val="00B71EFC"/>
    <w:rsid w:val="00B71F89"/>
    <w:rsid w:val="00B71FCA"/>
    <w:rsid w:val="00B720A2"/>
    <w:rsid w:val="00B72426"/>
    <w:rsid w:val="00B72466"/>
    <w:rsid w:val="00B72817"/>
    <w:rsid w:val="00B728D8"/>
    <w:rsid w:val="00B72A2A"/>
    <w:rsid w:val="00B72C48"/>
    <w:rsid w:val="00B73247"/>
    <w:rsid w:val="00B744ED"/>
    <w:rsid w:val="00B749F1"/>
    <w:rsid w:val="00B74A8F"/>
    <w:rsid w:val="00B75847"/>
    <w:rsid w:val="00B75ADC"/>
    <w:rsid w:val="00B75FD8"/>
    <w:rsid w:val="00B768D7"/>
    <w:rsid w:val="00B76CC2"/>
    <w:rsid w:val="00B76EF9"/>
    <w:rsid w:val="00B77597"/>
    <w:rsid w:val="00B776AF"/>
    <w:rsid w:val="00B77C43"/>
    <w:rsid w:val="00B77ED1"/>
    <w:rsid w:val="00B805E4"/>
    <w:rsid w:val="00B806FF"/>
    <w:rsid w:val="00B80A2B"/>
    <w:rsid w:val="00B80BE5"/>
    <w:rsid w:val="00B80D18"/>
    <w:rsid w:val="00B812B0"/>
    <w:rsid w:val="00B813F5"/>
    <w:rsid w:val="00B824BA"/>
    <w:rsid w:val="00B8281B"/>
    <w:rsid w:val="00B83038"/>
    <w:rsid w:val="00B83233"/>
    <w:rsid w:val="00B836C5"/>
    <w:rsid w:val="00B836E9"/>
    <w:rsid w:val="00B83784"/>
    <w:rsid w:val="00B83DD3"/>
    <w:rsid w:val="00B83EC3"/>
    <w:rsid w:val="00B83F9B"/>
    <w:rsid w:val="00B84979"/>
    <w:rsid w:val="00B84A39"/>
    <w:rsid w:val="00B84DE2"/>
    <w:rsid w:val="00B85174"/>
    <w:rsid w:val="00B8561A"/>
    <w:rsid w:val="00B85B04"/>
    <w:rsid w:val="00B85E60"/>
    <w:rsid w:val="00B861E5"/>
    <w:rsid w:val="00B862E0"/>
    <w:rsid w:val="00B87268"/>
    <w:rsid w:val="00B875E0"/>
    <w:rsid w:val="00B87784"/>
    <w:rsid w:val="00B87EB6"/>
    <w:rsid w:val="00B90643"/>
    <w:rsid w:val="00B9171D"/>
    <w:rsid w:val="00B91BDC"/>
    <w:rsid w:val="00B91F80"/>
    <w:rsid w:val="00B9233D"/>
    <w:rsid w:val="00B92C2F"/>
    <w:rsid w:val="00B92C97"/>
    <w:rsid w:val="00B93717"/>
    <w:rsid w:val="00B93F89"/>
    <w:rsid w:val="00B95322"/>
    <w:rsid w:val="00B95AD0"/>
    <w:rsid w:val="00B96C10"/>
    <w:rsid w:val="00B96F64"/>
    <w:rsid w:val="00B96F8C"/>
    <w:rsid w:val="00B97027"/>
    <w:rsid w:val="00B9795D"/>
    <w:rsid w:val="00B97A53"/>
    <w:rsid w:val="00BA006A"/>
    <w:rsid w:val="00BA00E8"/>
    <w:rsid w:val="00BA0B9F"/>
    <w:rsid w:val="00BA0CB3"/>
    <w:rsid w:val="00BA0D81"/>
    <w:rsid w:val="00BA1324"/>
    <w:rsid w:val="00BA143B"/>
    <w:rsid w:val="00BA2053"/>
    <w:rsid w:val="00BA2055"/>
    <w:rsid w:val="00BA2C5E"/>
    <w:rsid w:val="00BA3964"/>
    <w:rsid w:val="00BA39DB"/>
    <w:rsid w:val="00BA3AA8"/>
    <w:rsid w:val="00BA3F92"/>
    <w:rsid w:val="00BA4755"/>
    <w:rsid w:val="00BA478D"/>
    <w:rsid w:val="00BA494A"/>
    <w:rsid w:val="00BA4D8C"/>
    <w:rsid w:val="00BA55E3"/>
    <w:rsid w:val="00BA55F7"/>
    <w:rsid w:val="00BA57DF"/>
    <w:rsid w:val="00BA6C51"/>
    <w:rsid w:val="00BA7533"/>
    <w:rsid w:val="00BB0142"/>
    <w:rsid w:val="00BB01D2"/>
    <w:rsid w:val="00BB0236"/>
    <w:rsid w:val="00BB052E"/>
    <w:rsid w:val="00BB0D9E"/>
    <w:rsid w:val="00BB1AB8"/>
    <w:rsid w:val="00BB1D7E"/>
    <w:rsid w:val="00BB1EE9"/>
    <w:rsid w:val="00BB2041"/>
    <w:rsid w:val="00BB215B"/>
    <w:rsid w:val="00BB30B2"/>
    <w:rsid w:val="00BB33C7"/>
    <w:rsid w:val="00BB3EED"/>
    <w:rsid w:val="00BB4093"/>
    <w:rsid w:val="00BB4E2F"/>
    <w:rsid w:val="00BB518D"/>
    <w:rsid w:val="00BB52E5"/>
    <w:rsid w:val="00BB5639"/>
    <w:rsid w:val="00BB5843"/>
    <w:rsid w:val="00BB7532"/>
    <w:rsid w:val="00BC059C"/>
    <w:rsid w:val="00BC069C"/>
    <w:rsid w:val="00BC0B7A"/>
    <w:rsid w:val="00BC26DB"/>
    <w:rsid w:val="00BC2A63"/>
    <w:rsid w:val="00BC3781"/>
    <w:rsid w:val="00BC3C77"/>
    <w:rsid w:val="00BC3E06"/>
    <w:rsid w:val="00BC4977"/>
    <w:rsid w:val="00BC49B3"/>
    <w:rsid w:val="00BC4CCD"/>
    <w:rsid w:val="00BC4E8A"/>
    <w:rsid w:val="00BC5176"/>
    <w:rsid w:val="00BC5216"/>
    <w:rsid w:val="00BC5406"/>
    <w:rsid w:val="00BC54DB"/>
    <w:rsid w:val="00BC55FD"/>
    <w:rsid w:val="00BC582A"/>
    <w:rsid w:val="00BC6388"/>
    <w:rsid w:val="00BC63D5"/>
    <w:rsid w:val="00BC6C44"/>
    <w:rsid w:val="00BC6C84"/>
    <w:rsid w:val="00BC6F17"/>
    <w:rsid w:val="00BC777E"/>
    <w:rsid w:val="00BC7871"/>
    <w:rsid w:val="00BC7DB7"/>
    <w:rsid w:val="00BD0025"/>
    <w:rsid w:val="00BD0267"/>
    <w:rsid w:val="00BD0578"/>
    <w:rsid w:val="00BD0653"/>
    <w:rsid w:val="00BD14A4"/>
    <w:rsid w:val="00BD1635"/>
    <w:rsid w:val="00BD167A"/>
    <w:rsid w:val="00BD1A26"/>
    <w:rsid w:val="00BD2167"/>
    <w:rsid w:val="00BD25A2"/>
    <w:rsid w:val="00BD2FE8"/>
    <w:rsid w:val="00BD375F"/>
    <w:rsid w:val="00BD3A39"/>
    <w:rsid w:val="00BD3D31"/>
    <w:rsid w:val="00BD46AA"/>
    <w:rsid w:val="00BD49DB"/>
    <w:rsid w:val="00BD4DAC"/>
    <w:rsid w:val="00BD4EE5"/>
    <w:rsid w:val="00BD56E0"/>
    <w:rsid w:val="00BD5726"/>
    <w:rsid w:val="00BD5D31"/>
    <w:rsid w:val="00BD5FF3"/>
    <w:rsid w:val="00BD6079"/>
    <w:rsid w:val="00BD608E"/>
    <w:rsid w:val="00BD62B2"/>
    <w:rsid w:val="00BD700F"/>
    <w:rsid w:val="00BD70A1"/>
    <w:rsid w:val="00BD70DB"/>
    <w:rsid w:val="00BD7F54"/>
    <w:rsid w:val="00BE0C5F"/>
    <w:rsid w:val="00BE0D1F"/>
    <w:rsid w:val="00BE0FA2"/>
    <w:rsid w:val="00BE1627"/>
    <w:rsid w:val="00BE1AFA"/>
    <w:rsid w:val="00BE1C4D"/>
    <w:rsid w:val="00BE2354"/>
    <w:rsid w:val="00BE2649"/>
    <w:rsid w:val="00BE28B0"/>
    <w:rsid w:val="00BE377E"/>
    <w:rsid w:val="00BE49E7"/>
    <w:rsid w:val="00BE4A4C"/>
    <w:rsid w:val="00BE4DD4"/>
    <w:rsid w:val="00BE5195"/>
    <w:rsid w:val="00BE58C7"/>
    <w:rsid w:val="00BE6421"/>
    <w:rsid w:val="00BE64A0"/>
    <w:rsid w:val="00BE6642"/>
    <w:rsid w:val="00BE7A31"/>
    <w:rsid w:val="00BE7BD6"/>
    <w:rsid w:val="00BE7FA8"/>
    <w:rsid w:val="00BF0B6E"/>
    <w:rsid w:val="00BF0CCD"/>
    <w:rsid w:val="00BF0F90"/>
    <w:rsid w:val="00BF18D5"/>
    <w:rsid w:val="00BF1AA6"/>
    <w:rsid w:val="00BF1F32"/>
    <w:rsid w:val="00BF2B04"/>
    <w:rsid w:val="00BF2D12"/>
    <w:rsid w:val="00BF34CE"/>
    <w:rsid w:val="00BF366D"/>
    <w:rsid w:val="00BF3C4E"/>
    <w:rsid w:val="00BF4491"/>
    <w:rsid w:val="00BF4DCF"/>
    <w:rsid w:val="00BF5A83"/>
    <w:rsid w:val="00BF6157"/>
    <w:rsid w:val="00BF61DE"/>
    <w:rsid w:val="00BF73E4"/>
    <w:rsid w:val="00BF746E"/>
    <w:rsid w:val="00BF7722"/>
    <w:rsid w:val="00BF7816"/>
    <w:rsid w:val="00BF78D2"/>
    <w:rsid w:val="00C01041"/>
    <w:rsid w:val="00C013AB"/>
    <w:rsid w:val="00C016E1"/>
    <w:rsid w:val="00C01BBB"/>
    <w:rsid w:val="00C02951"/>
    <w:rsid w:val="00C02AAB"/>
    <w:rsid w:val="00C03247"/>
    <w:rsid w:val="00C0339A"/>
    <w:rsid w:val="00C039CA"/>
    <w:rsid w:val="00C03BEF"/>
    <w:rsid w:val="00C03C41"/>
    <w:rsid w:val="00C0437D"/>
    <w:rsid w:val="00C05138"/>
    <w:rsid w:val="00C0519D"/>
    <w:rsid w:val="00C0596A"/>
    <w:rsid w:val="00C05C71"/>
    <w:rsid w:val="00C05DFE"/>
    <w:rsid w:val="00C065C2"/>
    <w:rsid w:val="00C06B90"/>
    <w:rsid w:val="00C06F6C"/>
    <w:rsid w:val="00C07B5A"/>
    <w:rsid w:val="00C101AC"/>
    <w:rsid w:val="00C104A3"/>
    <w:rsid w:val="00C10B16"/>
    <w:rsid w:val="00C117EF"/>
    <w:rsid w:val="00C11D4A"/>
    <w:rsid w:val="00C12DE7"/>
    <w:rsid w:val="00C133E8"/>
    <w:rsid w:val="00C142EF"/>
    <w:rsid w:val="00C1459F"/>
    <w:rsid w:val="00C14BCE"/>
    <w:rsid w:val="00C15F44"/>
    <w:rsid w:val="00C16278"/>
    <w:rsid w:val="00C16308"/>
    <w:rsid w:val="00C16E53"/>
    <w:rsid w:val="00C17048"/>
    <w:rsid w:val="00C1725B"/>
    <w:rsid w:val="00C17CE6"/>
    <w:rsid w:val="00C203A4"/>
    <w:rsid w:val="00C20DE6"/>
    <w:rsid w:val="00C2164E"/>
    <w:rsid w:val="00C2196A"/>
    <w:rsid w:val="00C21A98"/>
    <w:rsid w:val="00C21C7B"/>
    <w:rsid w:val="00C227A9"/>
    <w:rsid w:val="00C2289D"/>
    <w:rsid w:val="00C22EBE"/>
    <w:rsid w:val="00C232AC"/>
    <w:rsid w:val="00C2364A"/>
    <w:rsid w:val="00C25036"/>
    <w:rsid w:val="00C2568C"/>
    <w:rsid w:val="00C25AA8"/>
    <w:rsid w:val="00C277AF"/>
    <w:rsid w:val="00C279FF"/>
    <w:rsid w:val="00C27D71"/>
    <w:rsid w:val="00C27ECB"/>
    <w:rsid w:val="00C30241"/>
    <w:rsid w:val="00C30284"/>
    <w:rsid w:val="00C30CC2"/>
    <w:rsid w:val="00C30CFA"/>
    <w:rsid w:val="00C31317"/>
    <w:rsid w:val="00C3145E"/>
    <w:rsid w:val="00C31C53"/>
    <w:rsid w:val="00C31C7A"/>
    <w:rsid w:val="00C31E09"/>
    <w:rsid w:val="00C31FA4"/>
    <w:rsid w:val="00C32028"/>
    <w:rsid w:val="00C32055"/>
    <w:rsid w:val="00C32C92"/>
    <w:rsid w:val="00C32DDA"/>
    <w:rsid w:val="00C34CDA"/>
    <w:rsid w:val="00C350AE"/>
    <w:rsid w:val="00C35687"/>
    <w:rsid w:val="00C35780"/>
    <w:rsid w:val="00C36676"/>
    <w:rsid w:val="00C367DE"/>
    <w:rsid w:val="00C36E55"/>
    <w:rsid w:val="00C36EAA"/>
    <w:rsid w:val="00C406A3"/>
    <w:rsid w:val="00C40EF2"/>
    <w:rsid w:val="00C416F5"/>
    <w:rsid w:val="00C41D40"/>
    <w:rsid w:val="00C426F6"/>
    <w:rsid w:val="00C42867"/>
    <w:rsid w:val="00C42E13"/>
    <w:rsid w:val="00C42E94"/>
    <w:rsid w:val="00C4323E"/>
    <w:rsid w:val="00C4388D"/>
    <w:rsid w:val="00C43AD2"/>
    <w:rsid w:val="00C44616"/>
    <w:rsid w:val="00C44758"/>
    <w:rsid w:val="00C45CCE"/>
    <w:rsid w:val="00C4669E"/>
    <w:rsid w:val="00C46822"/>
    <w:rsid w:val="00C46BD0"/>
    <w:rsid w:val="00C46D44"/>
    <w:rsid w:val="00C46F7D"/>
    <w:rsid w:val="00C47426"/>
    <w:rsid w:val="00C474E7"/>
    <w:rsid w:val="00C47D54"/>
    <w:rsid w:val="00C5009E"/>
    <w:rsid w:val="00C50B91"/>
    <w:rsid w:val="00C50C0A"/>
    <w:rsid w:val="00C50E58"/>
    <w:rsid w:val="00C5151F"/>
    <w:rsid w:val="00C515E0"/>
    <w:rsid w:val="00C515F3"/>
    <w:rsid w:val="00C51F0D"/>
    <w:rsid w:val="00C5285A"/>
    <w:rsid w:val="00C52C1D"/>
    <w:rsid w:val="00C53099"/>
    <w:rsid w:val="00C531DE"/>
    <w:rsid w:val="00C53AA5"/>
    <w:rsid w:val="00C541AF"/>
    <w:rsid w:val="00C543AD"/>
    <w:rsid w:val="00C5471C"/>
    <w:rsid w:val="00C5488A"/>
    <w:rsid w:val="00C549AB"/>
    <w:rsid w:val="00C54CB6"/>
    <w:rsid w:val="00C54DCC"/>
    <w:rsid w:val="00C551DA"/>
    <w:rsid w:val="00C55720"/>
    <w:rsid w:val="00C55CE1"/>
    <w:rsid w:val="00C56549"/>
    <w:rsid w:val="00C56A98"/>
    <w:rsid w:val="00C572D8"/>
    <w:rsid w:val="00C57E2B"/>
    <w:rsid w:val="00C60E41"/>
    <w:rsid w:val="00C614FB"/>
    <w:rsid w:val="00C62367"/>
    <w:rsid w:val="00C6264E"/>
    <w:rsid w:val="00C62973"/>
    <w:rsid w:val="00C629A6"/>
    <w:rsid w:val="00C630E8"/>
    <w:rsid w:val="00C6316F"/>
    <w:rsid w:val="00C635D0"/>
    <w:rsid w:val="00C63772"/>
    <w:rsid w:val="00C64039"/>
    <w:rsid w:val="00C648D8"/>
    <w:rsid w:val="00C651A4"/>
    <w:rsid w:val="00C655F4"/>
    <w:rsid w:val="00C65C9A"/>
    <w:rsid w:val="00C65DD1"/>
    <w:rsid w:val="00C6603B"/>
    <w:rsid w:val="00C667CE"/>
    <w:rsid w:val="00C6688C"/>
    <w:rsid w:val="00C6690C"/>
    <w:rsid w:val="00C6699F"/>
    <w:rsid w:val="00C66D43"/>
    <w:rsid w:val="00C67402"/>
    <w:rsid w:val="00C67537"/>
    <w:rsid w:val="00C6794A"/>
    <w:rsid w:val="00C70049"/>
    <w:rsid w:val="00C70D40"/>
    <w:rsid w:val="00C71246"/>
    <w:rsid w:val="00C7129C"/>
    <w:rsid w:val="00C72509"/>
    <w:rsid w:val="00C72547"/>
    <w:rsid w:val="00C725A4"/>
    <w:rsid w:val="00C727B6"/>
    <w:rsid w:val="00C72F08"/>
    <w:rsid w:val="00C739DC"/>
    <w:rsid w:val="00C73C26"/>
    <w:rsid w:val="00C74A92"/>
    <w:rsid w:val="00C75133"/>
    <w:rsid w:val="00C75382"/>
    <w:rsid w:val="00C75720"/>
    <w:rsid w:val="00C760A4"/>
    <w:rsid w:val="00C7614D"/>
    <w:rsid w:val="00C76278"/>
    <w:rsid w:val="00C76487"/>
    <w:rsid w:val="00C76586"/>
    <w:rsid w:val="00C7730B"/>
    <w:rsid w:val="00C777F6"/>
    <w:rsid w:val="00C77AA6"/>
    <w:rsid w:val="00C80B4F"/>
    <w:rsid w:val="00C814E6"/>
    <w:rsid w:val="00C827EC"/>
    <w:rsid w:val="00C82BC3"/>
    <w:rsid w:val="00C82C5C"/>
    <w:rsid w:val="00C82C8D"/>
    <w:rsid w:val="00C83C46"/>
    <w:rsid w:val="00C83F6B"/>
    <w:rsid w:val="00C840EA"/>
    <w:rsid w:val="00C849E3"/>
    <w:rsid w:val="00C84B36"/>
    <w:rsid w:val="00C85030"/>
    <w:rsid w:val="00C86777"/>
    <w:rsid w:val="00C86B19"/>
    <w:rsid w:val="00C8746F"/>
    <w:rsid w:val="00C87539"/>
    <w:rsid w:val="00C9005A"/>
    <w:rsid w:val="00C900ED"/>
    <w:rsid w:val="00C90B75"/>
    <w:rsid w:val="00C914C4"/>
    <w:rsid w:val="00C91D51"/>
    <w:rsid w:val="00C922E2"/>
    <w:rsid w:val="00C9297C"/>
    <w:rsid w:val="00C92CEA"/>
    <w:rsid w:val="00C9324D"/>
    <w:rsid w:val="00C932C6"/>
    <w:rsid w:val="00C93576"/>
    <w:rsid w:val="00C936FD"/>
    <w:rsid w:val="00C93716"/>
    <w:rsid w:val="00C93A0A"/>
    <w:rsid w:val="00C94270"/>
    <w:rsid w:val="00C943D9"/>
    <w:rsid w:val="00C944AD"/>
    <w:rsid w:val="00C947AA"/>
    <w:rsid w:val="00C948E5"/>
    <w:rsid w:val="00C95279"/>
    <w:rsid w:val="00C95316"/>
    <w:rsid w:val="00C95350"/>
    <w:rsid w:val="00C95949"/>
    <w:rsid w:val="00C95BC1"/>
    <w:rsid w:val="00C96973"/>
    <w:rsid w:val="00C96A75"/>
    <w:rsid w:val="00C96EA4"/>
    <w:rsid w:val="00C96F9B"/>
    <w:rsid w:val="00C96FB7"/>
    <w:rsid w:val="00C9707B"/>
    <w:rsid w:val="00C972D6"/>
    <w:rsid w:val="00C9737D"/>
    <w:rsid w:val="00C9753D"/>
    <w:rsid w:val="00C97572"/>
    <w:rsid w:val="00CA01BC"/>
    <w:rsid w:val="00CA0B3A"/>
    <w:rsid w:val="00CA0CD3"/>
    <w:rsid w:val="00CA2100"/>
    <w:rsid w:val="00CA2288"/>
    <w:rsid w:val="00CA2362"/>
    <w:rsid w:val="00CA2743"/>
    <w:rsid w:val="00CA310C"/>
    <w:rsid w:val="00CA3354"/>
    <w:rsid w:val="00CA372F"/>
    <w:rsid w:val="00CA3C05"/>
    <w:rsid w:val="00CA497F"/>
    <w:rsid w:val="00CA518D"/>
    <w:rsid w:val="00CA59FC"/>
    <w:rsid w:val="00CA6031"/>
    <w:rsid w:val="00CA67D5"/>
    <w:rsid w:val="00CA6A33"/>
    <w:rsid w:val="00CA6C14"/>
    <w:rsid w:val="00CA76D4"/>
    <w:rsid w:val="00CA788E"/>
    <w:rsid w:val="00CA78F2"/>
    <w:rsid w:val="00CB056E"/>
    <w:rsid w:val="00CB06B9"/>
    <w:rsid w:val="00CB0E45"/>
    <w:rsid w:val="00CB101F"/>
    <w:rsid w:val="00CB1C90"/>
    <w:rsid w:val="00CB1E76"/>
    <w:rsid w:val="00CB2344"/>
    <w:rsid w:val="00CB26A3"/>
    <w:rsid w:val="00CB3490"/>
    <w:rsid w:val="00CB3F61"/>
    <w:rsid w:val="00CB42A8"/>
    <w:rsid w:val="00CB442D"/>
    <w:rsid w:val="00CB47B5"/>
    <w:rsid w:val="00CB54D0"/>
    <w:rsid w:val="00CB5BB6"/>
    <w:rsid w:val="00CB5F38"/>
    <w:rsid w:val="00CB6779"/>
    <w:rsid w:val="00CB6F2B"/>
    <w:rsid w:val="00CB7C3C"/>
    <w:rsid w:val="00CB7E02"/>
    <w:rsid w:val="00CC0BCF"/>
    <w:rsid w:val="00CC10A4"/>
    <w:rsid w:val="00CC11E8"/>
    <w:rsid w:val="00CC127A"/>
    <w:rsid w:val="00CC128B"/>
    <w:rsid w:val="00CC1CE4"/>
    <w:rsid w:val="00CC1D3D"/>
    <w:rsid w:val="00CC238C"/>
    <w:rsid w:val="00CC24C8"/>
    <w:rsid w:val="00CC2EC3"/>
    <w:rsid w:val="00CC388F"/>
    <w:rsid w:val="00CC3B0A"/>
    <w:rsid w:val="00CC3C14"/>
    <w:rsid w:val="00CC531B"/>
    <w:rsid w:val="00CC5335"/>
    <w:rsid w:val="00CC5BCA"/>
    <w:rsid w:val="00CC6B1F"/>
    <w:rsid w:val="00CC6BE1"/>
    <w:rsid w:val="00CC7159"/>
    <w:rsid w:val="00CC76A4"/>
    <w:rsid w:val="00CC7EDD"/>
    <w:rsid w:val="00CD0FA4"/>
    <w:rsid w:val="00CD1609"/>
    <w:rsid w:val="00CD166F"/>
    <w:rsid w:val="00CD19D5"/>
    <w:rsid w:val="00CD2336"/>
    <w:rsid w:val="00CD2863"/>
    <w:rsid w:val="00CD3752"/>
    <w:rsid w:val="00CD37B9"/>
    <w:rsid w:val="00CD39C1"/>
    <w:rsid w:val="00CD4053"/>
    <w:rsid w:val="00CD4757"/>
    <w:rsid w:val="00CD4D60"/>
    <w:rsid w:val="00CD5410"/>
    <w:rsid w:val="00CD5493"/>
    <w:rsid w:val="00CD5D2A"/>
    <w:rsid w:val="00CD5DE7"/>
    <w:rsid w:val="00CD618F"/>
    <w:rsid w:val="00CD65B6"/>
    <w:rsid w:val="00CD67ED"/>
    <w:rsid w:val="00CD688F"/>
    <w:rsid w:val="00CD7152"/>
    <w:rsid w:val="00CD756D"/>
    <w:rsid w:val="00CD7A58"/>
    <w:rsid w:val="00CD7CD5"/>
    <w:rsid w:val="00CE0257"/>
    <w:rsid w:val="00CE10FC"/>
    <w:rsid w:val="00CE1174"/>
    <w:rsid w:val="00CE1A0A"/>
    <w:rsid w:val="00CE2509"/>
    <w:rsid w:val="00CE25DE"/>
    <w:rsid w:val="00CE2B77"/>
    <w:rsid w:val="00CE2C5F"/>
    <w:rsid w:val="00CE2CA0"/>
    <w:rsid w:val="00CE3AC0"/>
    <w:rsid w:val="00CE3C52"/>
    <w:rsid w:val="00CE3CCF"/>
    <w:rsid w:val="00CE4D8A"/>
    <w:rsid w:val="00CE501E"/>
    <w:rsid w:val="00CE5720"/>
    <w:rsid w:val="00CE5E97"/>
    <w:rsid w:val="00CE6D23"/>
    <w:rsid w:val="00CE7596"/>
    <w:rsid w:val="00CF04CC"/>
    <w:rsid w:val="00CF0B98"/>
    <w:rsid w:val="00CF10DA"/>
    <w:rsid w:val="00CF12BB"/>
    <w:rsid w:val="00CF1327"/>
    <w:rsid w:val="00CF1740"/>
    <w:rsid w:val="00CF1756"/>
    <w:rsid w:val="00CF1D17"/>
    <w:rsid w:val="00CF1D49"/>
    <w:rsid w:val="00CF205F"/>
    <w:rsid w:val="00CF247B"/>
    <w:rsid w:val="00CF2531"/>
    <w:rsid w:val="00CF27BE"/>
    <w:rsid w:val="00CF2E8E"/>
    <w:rsid w:val="00CF2EBC"/>
    <w:rsid w:val="00CF35BF"/>
    <w:rsid w:val="00CF3985"/>
    <w:rsid w:val="00CF3B50"/>
    <w:rsid w:val="00CF4636"/>
    <w:rsid w:val="00CF4B21"/>
    <w:rsid w:val="00CF4F82"/>
    <w:rsid w:val="00CF511B"/>
    <w:rsid w:val="00CF5433"/>
    <w:rsid w:val="00CF55F2"/>
    <w:rsid w:val="00CF6044"/>
    <w:rsid w:val="00CF60B1"/>
    <w:rsid w:val="00CF628C"/>
    <w:rsid w:val="00CF6471"/>
    <w:rsid w:val="00CF6AE9"/>
    <w:rsid w:val="00CF6BC8"/>
    <w:rsid w:val="00CF7A7B"/>
    <w:rsid w:val="00CF7F3D"/>
    <w:rsid w:val="00D00141"/>
    <w:rsid w:val="00D00274"/>
    <w:rsid w:val="00D0144C"/>
    <w:rsid w:val="00D018CE"/>
    <w:rsid w:val="00D01BC6"/>
    <w:rsid w:val="00D02744"/>
    <w:rsid w:val="00D02816"/>
    <w:rsid w:val="00D02A9E"/>
    <w:rsid w:val="00D03CC4"/>
    <w:rsid w:val="00D041C1"/>
    <w:rsid w:val="00D048C1"/>
    <w:rsid w:val="00D058E3"/>
    <w:rsid w:val="00D06117"/>
    <w:rsid w:val="00D061FA"/>
    <w:rsid w:val="00D0660A"/>
    <w:rsid w:val="00D06893"/>
    <w:rsid w:val="00D070BA"/>
    <w:rsid w:val="00D0729D"/>
    <w:rsid w:val="00D07A76"/>
    <w:rsid w:val="00D07BCF"/>
    <w:rsid w:val="00D07CA5"/>
    <w:rsid w:val="00D10BC6"/>
    <w:rsid w:val="00D11118"/>
    <w:rsid w:val="00D11594"/>
    <w:rsid w:val="00D118CF"/>
    <w:rsid w:val="00D11E4F"/>
    <w:rsid w:val="00D11E89"/>
    <w:rsid w:val="00D13CB9"/>
    <w:rsid w:val="00D1416B"/>
    <w:rsid w:val="00D1419B"/>
    <w:rsid w:val="00D144DB"/>
    <w:rsid w:val="00D15231"/>
    <w:rsid w:val="00D153C1"/>
    <w:rsid w:val="00D15F19"/>
    <w:rsid w:val="00D160D7"/>
    <w:rsid w:val="00D16379"/>
    <w:rsid w:val="00D1656A"/>
    <w:rsid w:val="00D165E2"/>
    <w:rsid w:val="00D16847"/>
    <w:rsid w:val="00D168C7"/>
    <w:rsid w:val="00D16CED"/>
    <w:rsid w:val="00D16D84"/>
    <w:rsid w:val="00D17B87"/>
    <w:rsid w:val="00D17D24"/>
    <w:rsid w:val="00D20451"/>
    <w:rsid w:val="00D20553"/>
    <w:rsid w:val="00D20C08"/>
    <w:rsid w:val="00D20CED"/>
    <w:rsid w:val="00D210EA"/>
    <w:rsid w:val="00D213E7"/>
    <w:rsid w:val="00D2142D"/>
    <w:rsid w:val="00D219BE"/>
    <w:rsid w:val="00D21BC0"/>
    <w:rsid w:val="00D21E96"/>
    <w:rsid w:val="00D21F38"/>
    <w:rsid w:val="00D2240F"/>
    <w:rsid w:val="00D224F2"/>
    <w:rsid w:val="00D229AA"/>
    <w:rsid w:val="00D22A18"/>
    <w:rsid w:val="00D2362B"/>
    <w:rsid w:val="00D238B3"/>
    <w:rsid w:val="00D23977"/>
    <w:rsid w:val="00D23DC6"/>
    <w:rsid w:val="00D23E9D"/>
    <w:rsid w:val="00D24464"/>
    <w:rsid w:val="00D24FD9"/>
    <w:rsid w:val="00D2501E"/>
    <w:rsid w:val="00D257AB"/>
    <w:rsid w:val="00D27280"/>
    <w:rsid w:val="00D30335"/>
    <w:rsid w:val="00D30765"/>
    <w:rsid w:val="00D307AD"/>
    <w:rsid w:val="00D30AA2"/>
    <w:rsid w:val="00D3117D"/>
    <w:rsid w:val="00D31BB3"/>
    <w:rsid w:val="00D31ECF"/>
    <w:rsid w:val="00D31EE4"/>
    <w:rsid w:val="00D32556"/>
    <w:rsid w:val="00D32F3C"/>
    <w:rsid w:val="00D33044"/>
    <w:rsid w:val="00D332F7"/>
    <w:rsid w:val="00D33C2B"/>
    <w:rsid w:val="00D33E78"/>
    <w:rsid w:val="00D340A9"/>
    <w:rsid w:val="00D341C4"/>
    <w:rsid w:val="00D34256"/>
    <w:rsid w:val="00D35059"/>
    <w:rsid w:val="00D35091"/>
    <w:rsid w:val="00D36659"/>
    <w:rsid w:val="00D36FDD"/>
    <w:rsid w:val="00D3705B"/>
    <w:rsid w:val="00D37084"/>
    <w:rsid w:val="00D3732B"/>
    <w:rsid w:val="00D37E1A"/>
    <w:rsid w:val="00D37F42"/>
    <w:rsid w:val="00D4099A"/>
    <w:rsid w:val="00D40A06"/>
    <w:rsid w:val="00D40A56"/>
    <w:rsid w:val="00D41A8D"/>
    <w:rsid w:val="00D41E3F"/>
    <w:rsid w:val="00D41F99"/>
    <w:rsid w:val="00D42043"/>
    <w:rsid w:val="00D423F8"/>
    <w:rsid w:val="00D42501"/>
    <w:rsid w:val="00D4339D"/>
    <w:rsid w:val="00D43667"/>
    <w:rsid w:val="00D437A8"/>
    <w:rsid w:val="00D4402E"/>
    <w:rsid w:val="00D44111"/>
    <w:rsid w:val="00D44229"/>
    <w:rsid w:val="00D44AC2"/>
    <w:rsid w:val="00D44E2D"/>
    <w:rsid w:val="00D44F50"/>
    <w:rsid w:val="00D452C1"/>
    <w:rsid w:val="00D45824"/>
    <w:rsid w:val="00D4584C"/>
    <w:rsid w:val="00D4595A"/>
    <w:rsid w:val="00D45F9C"/>
    <w:rsid w:val="00D46176"/>
    <w:rsid w:val="00D466D9"/>
    <w:rsid w:val="00D47834"/>
    <w:rsid w:val="00D47AEE"/>
    <w:rsid w:val="00D5101B"/>
    <w:rsid w:val="00D5159C"/>
    <w:rsid w:val="00D516E7"/>
    <w:rsid w:val="00D524FA"/>
    <w:rsid w:val="00D528A2"/>
    <w:rsid w:val="00D52F90"/>
    <w:rsid w:val="00D53DC4"/>
    <w:rsid w:val="00D53E2F"/>
    <w:rsid w:val="00D54528"/>
    <w:rsid w:val="00D545B4"/>
    <w:rsid w:val="00D548F4"/>
    <w:rsid w:val="00D54C0C"/>
    <w:rsid w:val="00D54C0F"/>
    <w:rsid w:val="00D54EC2"/>
    <w:rsid w:val="00D550D7"/>
    <w:rsid w:val="00D55329"/>
    <w:rsid w:val="00D55A15"/>
    <w:rsid w:val="00D55F1A"/>
    <w:rsid w:val="00D55F80"/>
    <w:rsid w:val="00D5605B"/>
    <w:rsid w:val="00D57BB2"/>
    <w:rsid w:val="00D57EA4"/>
    <w:rsid w:val="00D60484"/>
    <w:rsid w:val="00D6078F"/>
    <w:rsid w:val="00D61192"/>
    <w:rsid w:val="00D615E5"/>
    <w:rsid w:val="00D628D6"/>
    <w:rsid w:val="00D631FE"/>
    <w:rsid w:val="00D63796"/>
    <w:rsid w:val="00D63DDE"/>
    <w:rsid w:val="00D63F1B"/>
    <w:rsid w:val="00D64311"/>
    <w:rsid w:val="00D64312"/>
    <w:rsid w:val="00D64FC1"/>
    <w:rsid w:val="00D6577C"/>
    <w:rsid w:val="00D6646C"/>
    <w:rsid w:val="00D66EDC"/>
    <w:rsid w:val="00D672B6"/>
    <w:rsid w:val="00D67C46"/>
    <w:rsid w:val="00D67E5F"/>
    <w:rsid w:val="00D701AC"/>
    <w:rsid w:val="00D70284"/>
    <w:rsid w:val="00D703A0"/>
    <w:rsid w:val="00D7059E"/>
    <w:rsid w:val="00D709E7"/>
    <w:rsid w:val="00D70E99"/>
    <w:rsid w:val="00D711BE"/>
    <w:rsid w:val="00D71D57"/>
    <w:rsid w:val="00D723BC"/>
    <w:rsid w:val="00D7269D"/>
    <w:rsid w:val="00D72D38"/>
    <w:rsid w:val="00D733E7"/>
    <w:rsid w:val="00D73E40"/>
    <w:rsid w:val="00D74CAE"/>
    <w:rsid w:val="00D74E5F"/>
    <w:rsid w:val="00D75135"/>
    <w:rsid w:val="00D754BC"/>
    <w:rsid w:val="00D755BE"/>
    <w:rsid w:val="00D75FF9"/>
    <w:rsid w:val="00D76133"/>
    <w:rsid w:val="00D76556"/>
    <w:rsid w:val="00D773EE"/>
    <w:rsid w:val="00D77643"/>
    <w:rsid w:val="00D80D11"/>
    <w:rsid w:val="00D80FBF"/>
    <w:rsid w:val="00D81256"/>
    <w:rsid w:val="00D81C54"/>
    <w:rsid w:val="00D82283"/>
    <w:rsid w:val="00D82597"/>
    <w:rsid w:val="00D825B4"/>
    <w:rsid w:val="00D827D3"/>
    <w:rsid w:val="00D83081"/>
    <w:rsid w:val="00D843DA"/>
    <w:rsid w:val="00D849F6"/>
    <w:rsid w:val="00D84F03"/>
    <w:rsid w:val="00D84F10"/>
    <w:rsid w:val="00D851AB"/>
    <w:rsid w:val="00D85259"/>
    <w:rsid w:val="00D85390"/>
    <w:rsid w:val="00D85429"/>
    <w:rsid w:val="00D85658"/>
    <w:rsid w:val="00D86D89"/>
    <w:rsid w:val="00D87C29"/>
    <w:rsid w:val="00D87D40"/>
    <w:rsid w:val="00D902D3"/>
    <w:rsid w:val="00D90B4E"/>
    <w:rsid w:val="00D90CB4"/>
    <w:rsid w:val="00D91243"/>
    <w:rsid w:val="00D91E01"/>
    <w:rsid w:val="00D91FD1"/>
    <w:rsid w:val="00D922F5"/>
    <w:rsid w:val="00D925F7"/>
    <w:rsid w:val="00D92BAE"/>
    <w:rsid w:val="00D92F59"/>
    <w:rsid w:val="00D93410"/>
    <w:rsid w:val="00D936C4"/>
    <w:rsid w:val="00D93AF3"/>
    <w:rsid w:val="00D93BF0"/>
    <w:rsid w:val="00D93CD5"/>
    <w:rsid w:val="00D93E3B"/>
    <w:rsid w:val="00D944A5"/>
    <w:rsid w:val="00D947D6"/>
    <w:rsid w:val="00D948CF"/>
    <w:rsid w:val="00D94B25"/>
    <w:rsid w:val="00D94D7B"/>
    <w:rsid w:val="00D957C7"/>
    <w:rsid w:val="00D96014"/>
    <w:rsid w:val="00D96370"/>
    <w:rsid w:val="00D96CB6"/>
    <w:rsid w:val="00D97908"/>
    <w:rsid w:val="00D979A6"/>
    <w:rsid w:val="00D97A64"/>
    <w:rsid w:val="00DA0831"/>
    <w:rsid w:val="00DA0D5E"/>
    <w:rsid w:val="00DA15B4"/>
    <w:rsid w:val="00DA216F"/>
    <w:rsid w:val="00DA2420"/>
    <w:rsid w:val="00DA2CAE"/>
    <w:rsid w:val="00DA30B4"/>
    <w:rsid w:val="00DA3389"/>
    <w:rsid w:val="00DA350D"/>
    <w:rsid w:val="00DA3B35"/>
    <w:rsid w:val="00DA4301"/>
    <w:rsid w:val="00DA4384"/>
    <w:rsid w:val="00DA44B1"/>
    <w:rsid w:val="00DA45DE"/>
    <w:rsid w:val="00DA4CA0"/>
    <w:rsid w:val="00DA4D5A"/>
    <w:rsid w:val="00DA5B42"/>
    <w:rsid w:val="00DA6195"/>
    <w:rsid w:val="00DA6201"/>
    <w:rsid w:val="00DA6A7D"/>
    <w:rsid w:val="00DA6F50"/>
    <w:rsid w:val="00DA7295"/>
    <w:rsid w:val="00DA74E1"/>
    <w:rsid w:val="00DA7917"/>
    <w:rsid w:val="00DA7C66"/>
    <w:rsid w:val="00DB040D"/>
    <w:rsid w:val="00DB13A4"/>
    <w:rsid w:val="00DB1882"/>
    <w:rsid w:val="00DB1FE1"/>
    <w:rsid w:val="00DB2231"/>
    <w:rsid w:val="00DB2868"/>
    <w:rsid w:val="00DB2B2A"/>
    <w:rsid w:val="00DB2C33"/>
    <w:rsid w:val="00DB3F41"/>
    <w:rsid w:val="00DB42F4"/>
    <w:rsid w:val="00DB4701"/>
    <w:rsid w:val="00DB4B0B"/>
    <w:rsid w:val="00DB608C"/>
    <w:rsid w:val="00DB6592"/>
    <w:rsid w:val="00DB6855"/>
    <w:rsid w:val="00DB7536"/>
    <w:rsid w:val="00DB7B43"/>
    <w:rsid w:val="00DB7B50"/>
    <w:rsid w:val="00DC0079"/>
    <w:rsid w:val="00DC0E24"/>
    <w:rsid w:val="00DC11DD"/>
    <w:rsid w:val="00DC1828"/>
    <w:rsid w:val="00DC197A"/>
    <w:rsid w:val="00DC221E"/>
    <w:rsid w:val="00DC3170"/>
    <w:rsid w:val="00DC36F7"/>
    <w:rsid w:val="00DC3CE7"/>
    <w:rsid w:val="00DC4089"/>
    <w:rsid w:val="00DC435E"/>
    <w:rsid w:val="00DC4522"/>
    <w:rsid w:val="00DC5789"/>
    <w:rsid w:val="00DC6343"/>
    <w:rsid w:val="00DC6AFA"/>
    <w:rsid w:val="00DC70E3"/>
    <w:rsid w:val="00DC7420"/>
    <w:rsid w:val="00DC76FF"/>
    <w:rsid w:val="00DD0784"/>
    <w:rsid w:val="00DD07F4"/>
    <w:rsid w:val="00DD0B28"/>
    <w:rsid w:val="00DD0F8B"/>
    <w:rsid w:val="00DD10BA"/>
    <w:rsid w:val="00DD1AE0"/>
    <w:rsid w:val="00DD1CA3"/>
    <w:rsid w:val="00DD1E46"/>
    <w:rsid w:val="00DD2240"/>
    <w:rsid w:val="00DD2560"/>
    <w:rsid w:val="00DD2F3A"/>
    <w:rsid w:val="00DD34B2"/>
    <w:rsid w:val="00DD3A22"/>
    <w:rsid w:val="00DD4353"/>
    <w:rsid w:val="00DD4737"/>
    <w:rsid w:val="00DD48C3"/>
    <w:rsid w:val="00DD49FB"/>
    <w:rsid w:val="00DD5653"/>
    <w:rsid w:val="00DD5AD7"/>
    <w:rsid w:val="00DD6C6E"/>
    <w:rsid w:val="00DD7033"/>
    <w:rsid w:val="00DD74AF"/>
    <w:rsid w:val="00DD7870"/>
    <w:rsid w:val="00DD7E9B"/>
    <w:rsid w:val="00DD7F45"/>
    <w:rsid w:val="00DE0219"/>
    <w:rsid w:val="00DE0239"/>
    <w:rsid w:val="00DE045C"/>
    <w:rsid w:val="00DE04E7"/>
    <w:rsid w:val="00DE14D8"/>
    <w:rsid w:val="00DE173E"/>
    <w:rsid w:val="00DE1927"/>
    <w:rsid w:val="00DE33FB"/>
    <w:rsid w:val="00DE353C"/>
    <w:rsid w:val="00DE394F"/>
    <w:rsid w:val="00DE3EB7"/>
    <w:rsid w:val="00DE3F7B"/>
    <w:rsid w:val="00DE4104"/>
    <w:rsid w:val="00DE46AB"/>
    <w:rsid w:val="00DE4DC8"/>
    <w:rsid w:val="00DE5A55"/>
    <w:rsid w:val="00DE7111"/>
    <w:rsid w:val="00DE7320"/>
    <w:rsid w:val="00DE7945"/>
    <w:rsid w:val="00DE7ADA"/>
    <w:rsid w:val="00DE7B08"/>
    <w:rsid w:val="00DE7EA1"/>
    <w:rsid w:val="00DF0F1A"/>
    <w:rsid w:val="00DF155E"/>
    <w:rsid w:val="00DF223D"/>
    <w:rsid w:val="00DF25EA"/>
    <w:rsid w:val="00DF2D79"/>
    <w:rsid w:val="00DF3B06"/>
    <w:rsid w:val="00DF4128"/>
    <w:rsid w:val="00DF441D"/>
    <w:rsid w:val="00DF5426"/>
    <w:rsid w:val="00DF562F"/>
    <w:rsid w:val="00DF58EA"/>
    <w:rsid w:val="00DF5E02"/>
    <w:rsid w:val="00DF6005"/>
    <w:rsid w:val="00DF6582"/>
    <w:rsid w:val="00DF6A4C"/>
    <w:rsid w:val="00DF6E1F"/>
    <w:rsid w:val="00DF6ED5"/>
    <w:rsid w:val="00DF7832"/>
    <w:rsid w:val="00DF7F97"/>
    <w:rsid w:val="00E004A0"/>
    <w:rsid w:val="00E00A5B"/>
    <w:rsid w:val="00E00D70"/>
    <w:rsid w:val="00E00DBF"/>
    <w:rsid w:val="00E00DE5"/>
    <w:rsid w:val="00E01B71"/>
    <w:rsid w:val="00E01D98"/>
    <w:rsid w:val="00E02192"/>
    <w:rsid w:val="00E031E9"/>
    <w:rsid w:val="00E03D85"/>
    <w:rsid w:val="00E045F7"/>
    <w:rsid w:val="00E05206"/>
    <w:rsid w:val="00E05A46"/>
    <w:rsid w:val="00E05E01"/>
    <w:rsid w:val="00E06278"/>
    <w:rsid w:val="00E06AB0"/>
    <w:rsid w:val="00E06DBB"/>
    <w:rsid w:val="00E07F95"/>
    <w:rsid w:val="00E101F3"/>
    <w:rsid w:val="00E10204"/>
    <w:rsid w:val="00E1021A"/>
    <w:rsid w:val="00E102DE"/>
    <w:rsid w:val="00E1184D"/>
    <w:rsid w:val="00E1187B"/>
    <w:rsid w:val="00E11AF5"/>
    <w:rsid w:val="00E11E3E"/>
    <w:rsid w:val="00E11F66"/>
    <w:rsid w:val="00E12738"/>
    <w:rsid w:val="00E12D2C"/>
    <w:rsid w:val="00E12FE6"/>
    <w:rsid w:val="00E1301A"/>
    <w:rsid w:val="00E131F0"/>
    <w:rsid w:val="00E13ABA"/>
    <w:rsid w:val="00E13FDB"/>
    <w:rsid w:val="00E14027"/>
    <w:rsid w:val="00E14032"/>
    <w:rsid w:val="00E1436F"/>
    <w:rsid w:val="00E14558"/>
    <w:rsid w:val="00E1479C"/>
    <w:rsid w:val="00E14E5E"/>
    <w:rsid w:val="00E14EA5"/>
    <w:rsid w:val="00E15F59"/>
    <w:rsid w:val="00E1639E"/>
    <w:rsid w:val="00E167C3"/>
    <w:rsid w:val="00E16880"/>
    <w:rsid w:val="00E20869"/>
    <w:rsid w:val="00E2155F"/>
    <w:rsid w:val="00E2303C"/>
    <w:rsid w:val="00E2335C"/>
    <w:rsid w:val="00E2363A"/>
    <w:rsid w:val="00E238C5"/>
    <w:rsid w:val="00E2392D"/>
    <w:rsid w:val="00E23CE4"/>
    <w:rsid w:val="00E23CEC"/>
    <w:rsid w:val="00E23FAC"/>
    <w:rsid w:val="00E24A90"/>
    <w:rsid w:val="00E24F03"/>
    <w:rsid w:val="00E25136"/>
    <w:rsid w:val="00E26588"/>
    <w:rsid w:val="00E266CB"/>
    <w:rsid w:val="00E2672D"/>
    <w:rsid w:val="00E267B8"/>
    <w:rsid w:val="00E26BB2"/>
    <w:rsid w:val="00E27543"/>
    <w:rsid w:val="00E276BC"/>
    <w:rsid w:val="00E277CC"/>
    <w:rsid w:val="00E279E3"/>
    <w:rsid w:val="00E27B5F"/>
    <w:rsid w:val="00E302DB"/>
    <w:rsid w:val="00E303F8"/>
    <w:rsid w:val="00E30D0B"/>
    <w:rsid w:val="00E31CF6"/>
    <w:rsid w:val="00E32C83"/>
    <w:rsid w:val="00E32F0E"/>
    <w:rsid w:val="00E33102"/>
    <w:rsid w:val="00E33446"/>
    <w:rsid w:val="00E335D8"/>
    <w:rsid w:val="00E345BE"/>
    <w:rsid w:val="00E35345"/>
    <w:rsid w:val="00E3600D"/>
    <w:rsid w:val="00E363F3"/>
    <w:rsid w:val="00E36426"/>
    <w:rsid w:val="00E365DB"/>
    <w:rsid w:val="00E3660E"/>
    <w:rsid w:val="00E366D9"/>
    <w:rsid w:val="00E36A53"/>
    <w:rsid w:val="00E36FE6"/>
    <w:rsid w:val="00E371E6"/>
    <w:rsid w:val="00E376A8"/>
    <w:rsid w:val="00E40465"/>
    <w:rsid w:val="00E406F2"/>
    <w:rsid w:val="00E41961"/>
    <w:rsid w:val="00E41A4C"/>
    <w:rsid w:val="00E41F01"/>
    <w:rsid w:val="00E4207D"/>
    <w:rsid w:val="00E43C07"/>
    <w:rsid w:val="00E43C7B"/>
    <w:rsid w:val="00E4421D"/>
    <w:rsid w:val="00E44544"/>
    <w:rsid w:val="00E45152"/>
    <w:rsid w:val="00E4535E"/>
    <w:rsid w:val="00E45881"/>
    <w:rsid w:val="00E45E90"/>
    <w:rsid w:val="00E45EE0"/>
    <w:rsid w:val="00E460AD"/>
    <w:rsid w:val="00E473DB"/>
    <w:rsid w:val="00E47746"/>
    <w:rsid w:val="00E47B36"/>
    <w:rsid w:val="00E47F38"/>
    <w:rsid w:val="00E5038D"/>
    <w:rsid w:val="00E50E11"/>
    <w:rsid w:val="00E5132E"/>
    <w:rsid w:val="00E51862"/>
    <w:rsid w:val="00E51B5C"/>
    <w:rsid w:val="00E51C30"/>
    <w:rsid w:val="00E52125"/>
    <w:rsid w:val="00E52238"/>
    <w:rsid w:val="00E532B5"/>
    <w:rsid w:val="00E533F6"/>
    <w:rsid w:val="00E53558"/>
    <w:rsid w:val="00E537C3"/>
    <w:rsid w:val="00E53BC1"/>
    <w:rsid w:val="00E53CBF"/>
    <w:rsid w:val="00E53CDE"/>
    <w:rsid w:val="00E54454"/>
    <w:rsid w:val="00E54DC6"/>
    <w:rsid w:val="00E55626"/>
    <w:rsid w:val="00E55664"/>
    <w:rsid w:val="00E55850"/>
    <w:rsid w:val="00E56262"/>
    <w:rsid w:val="00E5671D"/>
    <w:rsid w:val="00E567DC"/>
    <w:rsid w:val="00E574C6"/>
    <w:rsid w:val="00E601E8"/>
    <w:rsid w:val="00E612DA"/>
    <w:rsid w:val="00E613EB"/>
    <w:rsid w:val="00E617BF"/>
    <w:rsid w:val="00E61DBC"/>
    <w:rsid w:val="00E61FCD"/>
    <w:rsid w:val="00E63B59"/>
    <w:rsid w:val="00E64A74"/>
    <w:rsid w:val="00E64EAD"/>
    <w:rsid w:val="00E65039"/>
    <w:rsid w:val="00E655B9"/>
    <w:rsid w:val="00E657C1"/>
    <w:rsid w:val="00E65839"/>
    <w:rsid w:val="00E65AEF"/>
    <w:rsid w:val="00E6611C"/>
    <w:rsid w:val="00E661A3"/>
    <w:rsid w:val="00E6639E"/>
    <w:rsid w:val="00E66804"/>
    <w:rsid w:val="00E6766F"/>
    <w:rsid w:val="00E67843"/>
    <w:rsid w:val="00E67A6A"/>
    <w:rsid w:val="00E67B05"/>
    <w:rsid w:val="00E70028"/>
    <w:rsid w:val="00E701E6"/>
    <w:rsid w:val="00E70260"/>
    <w:rsid w:val="00E7076C"/>
    <w:rsid w:val="00E7078E"/>
    <w:rsid w:val="00E708C3"/>
    <w:rsid w:val="00E70AFA"/>
    <w:rsid w:val="00E70E16"/>
    <w:rsid w:val="00E71334"/>
    <w:rsid w:val="00E716FB"/>
    <w:rsid w:val="00E719DF"/>
    <w:rsid w:val="00E71AD0"/>
    <w:rsid w:val="00E71B85"/>
    <w:rsid w:val="00E71C20"/>
    <w:rsid w:val="00E722DA"/>
    <w:rsid w:val="00E72313"/>
    <w:rsid w:val="00E72562"/>
    <w:rsid w:val="00E726AF"/>
    <w:rsid w:val="00E727F4"/>
    <w:rsid w:val="00E72DF9"/>
    <w:rsid w:val="00E7329C"/>
    <w:rsid w:val="00E736F8"/>
    <w:rsid w:val="00E7390E"/>
    <w:rsid w:val="00E73FCA"/>
    <w:rsid w:val="00E74293"/>
    <w:rsid w:val="00E75013"/>
    <w:rsid w:val="00E754DC"/>
    <w:rsid w:val="00E75CD7"/>
    <w:rsid w:val="00E761F7"/>
    <w:rsid w:val="00E777D1"/>
    <w:rsid w:val="00E7790A"/>
    <w:rsid w:val="00E77E35"/>
    <w:rsid w:val="00E77F18"/>
    <w:rsid w:val="00E80F9D"/>
    <w:rsid w:val="00E811AA"/>
    <w:rsid w:val="00E8123C"/>
    <w:rsid w:val="00E815AC"/>
    <w:rsid w:val="00E81C43"/>
    <w:rsid w:val="00E81CBD"/>
    <w:rsid w:val="00E82081"/>
    <w:rsid w:val="00E82A2C"/>
    <w:rsid w:val="00E82DAD"/>
    <w:rsid w:val="00E82FB4"/>
    <w:rsid w:val="00E83142"/>
    <w:rsid w:val="00E85EC9"/>
    <w:rsid w:val="00E8602F"/>
    <w:rsid w:val="00E86499"/>
    <w:rsid w:val="00E864D7"/>
    <w:rsid w:val="00E86579"/>
    <w:rsid w:val="00E86953"/>
    <w:rsid w:val="00E86E5E"/>
    <w:rsid w:val="00E86FFF"/>
    <w:rsid w:val="00E87058"/>
    <w:rsid w:val="00E877F4"/>
    <w:rsid w:val="00E878AC"/>
    <w:rsid w:val="00E90FD7"/>
    <w:rsid w:val="00E9143A"/>
    <w:rsid w:val="00E91FA0"/>
    <w:rsid w:val="00E927D8"/>
    <w:rsid w:val="00E929E1"/>
    <w:rsid w:val="00E9327C"/>
    <w:rsid w:val="00E9364A"/>
    <w:rsid w:val="00E936D6"/>
    <w:rsid w:val="00E93AFF"/>
    <w:rsid w:val="00E93FF9"/>
    <w:rsid w:val="00E9438D"/>
    <w:rsid w:val="00E94A8C"/>
    <w:rsid w:val="00E950AE"/>
    <w:rsid w:val="00E9549F"/>
    <w:rsid w:val="00E95650"/>
    <w:rsid w:val="00E95BD0"/>
    <w:rsid w:val="00E96CE7"/>
    <w:rsid w:val="00E96E16"/>
    <w:rsid w:val="00E974A3"/>
    <w:rsid w:val="00E97A7B"/>
    <w:rsid w:val="00E97B11"/>
    <w:rsid w:val="00EA0244"/>
    <w:rsid w:val="00EA046A"/>
    <w:rsid w:val="00EA2213"/>
    <w:rsid w:val="00EA22D9"/>
    <w:rsid w:val="00EA24AE"/>
    <w:rsid w:val="00EA3554"/>
    <w:rsid w:val="00EA37AA"/>
    <w:rsid w:val="00EA3928"/>
    <w:rsid w:val="00EA4AC2"/>
    <w:rsid w:val="00EA4E00"/>
    <w:rsid w:val="00EA4F7B"/>
    <w:rsid w:val="00EA5344"/>
    <w:rsid w:val="00EA60B1"/>
    <w:rsid w:val="00EA67A0"/>
    <w:rsid w:val="00EA6847"/>
    <w:rsid w:val="00EA6923"/>
    <w:rsid w:val="00EA6CF4"/>
    <w:rsid w:val="00EA7016"/>
    <w:rsid w:val="00EA7305"/>
    <w:rsid w:val="00EA7CB9"/>
    <w:rsid w:val="00EB0215"/>
    <w:rsid w:val="00EB0E52"/>
    <w:rsid w:val="00EB0F14"/>
    <w:rsid w:val="00EB0FC8"/>
    <w:rsid w:val="00EB1035"/>
    <w:rsid w:val="00EB2137"/>
    <w:rsid w:val="00EB2B74"/>
    <w:rsid w:val="00EB2EE5"/>
    <w:rsid w:val="00EB3D82"/>
    <w:rsid w:val="00EB3DFF"/>
    <w:rsid w:val="00EB3E98"/>
    <w:rsid w:val="00EB569C"/>
    <w:rsid w:val="00EB69B3"/>
    <w:rsid w:val="00EB711D"/>
    <w:rsid w:val="00EB734C"/>
    <w:rsid w:val="00EC018B"/>
    <w:rsid w:val="00EC075D"/>
    <w:rsid w:val="00EC35B0"/>
    <w:rsid w:val="00EC36B5"/>
    <w:rsid w:val="00EC4B10"/>
    <w:rsid w:val="00EC4C32"/>
    <w:rsid w:val="00EC4E30"/>
    <w:rsid w:val="00EC5A4B"/>
    <w:rsid w:val="00EC61BE"/>
    <w:rsid w:val="00EC63BD"/>
    <w:rsid w:val="00EC6BF6"/>
    <w:rsid w:val="00EC706C"/>
    <w:rsid w:val="00EC734E"/>
    <w:rsid w:val="00EC7AC1"/>
    <w:rsid w:val="00EC7CA0"/>
    <w:rsid w:val="00ED01FA"/>
    <w:rsid w:val="00ED041A"/>
    <w:rsid w:val="00ED0483"/>
    <w:rsid w:val="00ED04FE"/>
    <w:rsid w:val="00ED144F"/>
    <w:rsid w:val="00ED1712"/>
    <w:rsid w:val="00ED1AB3"/>
    <w:rsid w:val="00ED1B04"/>
    <w:rsid w:val="00ED1B3F"/>
    <w:rsid w:val="00ED1D07"/>
    <w:rsid w:val="00ED1D22"/>
    <w:rsid w:val="00ED1E72"/>
    <w:rsid w:val="00ED2113"/>
    <w:rsid w:val="00ED27CA"/>
    <w:rsid w:val="00ED29F0"/>
    <w:rsid w:val="00ED2BE9"/>
    <w:rsid w:val="00ED4043"/>
    <w:rsid w:val="00ED44EB"/>
    <w:rsid w:val="00ED460C"/>
    <w:rsid w:val="00ED4795"/>
    <w:rsid w:val="00ED499D"/>
    <w:rsid w:val="00ED4B0D"/>
    <w:rsid w:val="00ED537C"/>
    <w:rsid w:val="00ED542C"/>
    <w:rsid w:val="00ED5479"/>
    <w:rsid w:val="00ED5B50"/>
    <w:rsid w:val="00ED5CDF"/>
    <w:rsid w:val="00ED614B"/>
    <w:rsid w:val="00ED72C4"/>
    <w:rsid w:val="00EE0365"/>
    <w:rsid w:val="00EE0640"/>
    <w:rsid w:val="00EE0C78"/>
    <w:rsid w:val="00EE1651"/>
    <w:rsid w:val="00EE2E68"/>
    <w:rsid w:val="00EE442D"/>
    <w:rsid w:val="00EE44A7"/>
    <w:rsid w:val="00EE45EE"/>
    <w:rsid w:val="00EE46E4"/>
    <w:rsid w:val="00EE4C18"/>
    <w:rsid w:val="00EE5A8D"/>
    <w:rsid w:val="00EE6C70"/>
    <w:rsid w:val="00EE6DD6"/>
    <w:rsid w:val="00EE70FC"/>
    <w:rsid w:val="00EE74CD"/>
    <w:rsid w:val="00EE7BF1"/>
    <w:rsid w:val="00EE7D86"/>
    <w:rsid w:val="00EE7DF5"/>
    <w:rsid w:val="00EF0024"/>
    <w:rsid w:val="00EF04F8"/>
    <w:rsid w:val="00EF255F"/>
    <w:rsid w:val="00EF2AC7"/>
    <w:rsid w:val="00EF39F3"/>
    <w:rsid w:val="00EF3CB4"/>
    <w:rsid w:val="00EF50C9"/>
    <w:rsid w:val="00EF55BE"/>
    <w:rsid w:val="00EF5984"/>
    <w:rsid w:val="00EF65DA"/>
    <w:rsid w:val="00EF6AAD"/>
    <w:rsid w:val="00EF775E"/>
    <w:rsid w:val="00EF7B97"/>
    <w:rsid w:val="00F00077"/>
    <w:rsid w:val="00F002F5"/>
    <w:rsid w:val="00F0043C"/>
    <w:rsid w:val="00F00562"/>
    <w:rsid w:val="00F010D8"/>
    <w:rsid w:val="00F011B4"/>
    <w:rsid w:val="00F014E0"/>
    <w:rsid w:val="00F01546"/>
    <w:rsid w:val="00F017BA"/>
    <w:rsid w:val="00F01CE1"/>
    <w:rsid w:val="00F0233E"/>
    <w:rsid w:val="00F02ACD"/>
    <w:rsid w:val="00F03281"/>
    <w:rsid w:val="00F036F9"/>
    <w:rsid w:val="00F04658"/>
    <w:rsid w:val="00F05281"/>
    <w:rsid w:val="00F0539F"/>
    <w:rsid w:val="00F053BE"/>
    <w:rsid w:val="00F05AD5"/>
    <w:rsid w:val="00F0612E"/>
    <w:rsid w:val="00F0674F"/>
    <w:rsid w:val="00F06906"/>
    <w:rsid w:val="00F071A8"/>
    <w:rsid w:val="00F0729C"/>
    <w:rsid w:val="00F0774D"/>
    <w:rsid w:val="00F0779C"/>
    <w:rsid w:val="00F07C70"/>
    <w:rsid w:val="00F1060D"/>
    <w:rsid w:val="00F10827"/>
    <w:rsid w:val="00F10B8D"/>
    <w:rsid w:val="00F10CC3"/>
    <w:rsid w:val="00F10E69"/>
    <w:rsid w:val="00F1234C"/>
    <w:rsid w:val="00F12543"/>
    <w:rsid w:val="00F1258E"/>
    <w:rsid w:val="00F12913"/>
    <w:rsid w:val="00F12A0E"/>
    <w:rsid w:val="00F130F0"/>
    <w:rsid w:val="00F1328B"/>
    <w:rsid w:val="00F132C0"/>
    <w:rsid w:val="00F13370"/>
    <w:rsid w:val="00F133AA"/>
    <w:rsid w:val="00F139DA"/>
    <w:rsid w:val="00F13E83"/>
    <w:rsid w:val="00F1469B"/>
    <w:rsid w:val="00F147F4"/>
    <w:rsid w:val="00F14A2B"/>
    <w:rsid w:val="00F14F2D"/>
    <w:rsid w:val="00F1514E"/>
    <w:rsid w:val="00F15504"/>
    <w:rsid w:val="00F15661"/>
    <w:rsid w:val="00F158A9"/>
    <w:rsid w:val="00F159C3"/>
    <w:rsid w:val="00F15D12"/>
    <w:rsid w:val="00F166B1"/>
    <w:rsid w:val="00F1685F"/>
    <w:rsid w:val="00F168CF"/>
    <w:rsid w:val="00F16B9B"/>
    <w:rsid w:val="00F1750B"/>
    <w:rsid w:val="00F175B6"/>
    <w:rsid w:val="00F17B44"/>
    <w:rsid w:val="00F17E21"/>
    <w:rsid w:val="00F20545"/>
    <w:rsid w:val="00F208CD"/>
    <w:rsid w:val="00F20C66"/>
    <w:rsid w:val="00F21233"/>
    <w:rsid w:val="00F21293"/>
    <w:rsid w:val="00F2227D"/>
    <w:rsid w:val="00F22918"/>
    <w:rsid w:val="00F236B6"/>
    <w:rsid w:val="00F24352"/>
    <w:rsid w:val="00F2478F"/>
    <w:rsid w:val="00F255DD"/>
    <w:rsid w:val="00F25A0A"/>
    <w:rsid w:val="00F25E49"/>
    <w:rsid w:val="00F26F61"/>
    <w:rsid w:val="00F27E3B"/>
    <w:rsid w:val="00F27EC5"/>
    <w:rsid w:val="00F30C77"/>
    <w:rsid w:val="00F312F1"/>
    <w:rsid w:val="00F3167F"/>
    <w:rsid w:val="00F322BC"/>
    <w:rsid w:val="00F32B62"/>
    <w:rsid w:val="00F32E07"/>
    <w:rsid w:val="00F3300D"/>
    <w:rsid w:val="00F330B5"/>
    <w:rsid w:val="00F34129"/>
    <w:rsid w:val="00F34826"/>
    <w:rsid w:val="00F348AE"/>
    <w:rsid w:val="00F34966"/>
    <w:rsid w:val="00F34A40"/>
    <w:rsid w:val="00F3584B"/>
    <w:rsid w:val="00F358FF"/>
    <w:rsid w:val="00F35BA8"/>
    <w:rsid w:val="00F35BF7"/>
    <w:rsid w:val="00F35BFF"/>
    <w:rsid w:val="00F35C4B"/>
    <w:rsid w:val="00F3716A"/>
    <w:rsid w:val="00F37D0E"/>
    <w:rsid w:val="00F400CF"/>
    <w:rsid w:val="00F402DD"/>
    <w:rsid w:val="00F40B18"/>
    <w:rsid w:val="00F41B4A"/>
    <w:rsid w:val="00F41D53"/>
    <w:rsid w:val="00F41F3A"/>
    <w:rsid w:val="00F42423"/>
    <w:rsid w:val="00F4271D"/>
    <w:rsid w:val="00F436CD"/>
    <w:rsid w:val="00F43BBA"/>
    <w:rsid w:val="00F43D30"/>
    <w:rsid w:val="00F442D9"/>
    <w:rsid w:val="00F443A0"/>
    <w:rsid w:val="00F444AD"/>
    <w:rsid w:val="00F446E1"/>
    <w:rsid w:val="00F44B63"/>
    <w:rsid w:val="00F45A55"/>
    <w:rsid w:val="00F46690"/>
    <w:rsid w:val="00F4677C"/>
    <w:rsid w:val="00F468EF"/>
    <w:rsid w:val="00F4695A"/>
    <w:rsid w:val="00F46A3B"/>
    <w:rsid w:val="00F46C1E"/>
    <w:rsid w:val="00F47589"/>
    <w:rsid w:val="00F475D9"/>
    <w:rsid w:val="00F47E90"/>
    <w:rsid w:val="00F501E0"/>
    <w:rsid w:val="00F504F2"/>
    <w:rsid w:val="00F5066B"/>
    <w:rsid w:val="00F5093E"/>
    <w:rsid w:val="00F51C8A"/>
    <w:rsid w:val="00F51CAA"/>
    <w:rsid w:val="00F51EED"/>
    <w:rsid w:val="00F5206A"/>
    <w:rsid w:val="00F5252B"/>
    <w:rsid w:val="00F532EB"/>
    <w:rsid w:val="00F53B3C"/>
    <w:rsid w:val="00F53D4B"/>
    <w:rsid w:val="00F5490F"/>
    <w:rsid w:val="00F54ACC"/>
    <w:rsid w:val="00F55376"/>
    <w:rsid w:val="00F556C8"/>
    <w:rsid w:val="00F569BB"/>
    <w:rsid w:val="00F56C73"/>
    <w:rsid w:val="00F57120"/>
    <w:rsid w:val="00F572EE"/>
    <w:rsid w:val="00F574C2"/>
    <w:rsid w:val="00F576B7"/>
    <w:rsid w:val="00F57B76"/>
    <w:rsid w:val="00F57BC1"/>
    <w:rsid w:val="00F603C9"/>
    <w:rsid w:val="00F60469"/>
    <w:rsid w:val="00F6075A"/>
    <w:rsid w:val="00F60972"/>
    <w:rsid w:val="00F609A7"/>
    <w:rsid w:val="00F60A30"/>
    <w:rsid w:val="00F60AAB"/>
    <w:rsid w:val="00F614CF"/>
    <w:rsid w:val="00F61583"/>
    <w:rsid w:val="00F61839"/>
    <w:rsid w:val="00F61B60"/>
    <w:rsid w:val="00F61D08"/>
    <w:rsid w:val="00F6227F"/>
    <w:rsid w:val="00F62572"/>
    <w:rsid w:val="00F6258E"/>
    <w:rsid w:val="00F627B5"/>
    <w:rsid w:val="00F6302C"/>
    <w:rsid w:val="00F65324"/>
    <w:rsid w:val="00F65592"/>
    <w:rsid w:val="00F65F01"/>
    <w:rsid w:val="00F66707"/>
    <w:rsid w:val="00F66E8E"/>
    <w:rsid w:val="00F670C4"/>
    <w:rsid w:val="00F67E0B"/>
    <w:rsid w:val="00F706A8"/>
    <w:rsid w:val="00F70931"/>
    <w:rsid w:val="00F71058"/>
    <w:rsid w:val="00F71108"/>
    <w:rsid w:val="00F712A4"/>
    <w:rsid w:val="00F71835"/>
    <w:rsid w:val="00F7245A"/>
    <w:rsid w:val="00F7375B"/>
    <w:rsid w:val="00F742A3"/>
    <w:rsid w:val="00F74380"/>
    <w:rsid w:val="00F74907"/>
    <w:rsid w:val="00F74C3E"/>
    <w:rsid w:val="00F74F54"/>
    <w:rsid w:val="00F7530D"/>
    <w:rsid w:val="00F757F4"/>
    <w:rsid w:val="00F758CB"/>
    <w:rsid w:val="00F7598D"/>
    <w:rsid w:val="00F75B67"/>
    <w:rsid w:val="00F76C0B"/>
    <w:rsid w:val="00F775A3"/>
    <w:rsid w:val="00F77A68"/>
    <w:rsid w:val="00F77B4E"/>
    <w:rsid w:val="00F77DEA"/>
    <w:rsid w:val="00F80E46"/>
    <w:rsid w:val="00F80F04"/>
    <w:rsid w:val="00F812A2"/>
    <w:rsid w:val="00F81FF1"/>
    <w:rsid w:val="00F823C8"/>
    <w:rsid w:val="00F824B6"/>
    <w:rsid w:val="00F82709"/>
    <w:rsid w:val="00F82DA7"/>
    <w:rsid w:val="00F82DE6"/>
    <w:rsid w:val="00F82FBD"/>
    <w:rsid w:val="00F832DB"/>
    <w:rsid w:val="00F836B1"/>
    <w:rsid w:val="00F83D7A"/>
    <w:rsid w:val="00F84977"/>
    <w:rsid w:val="00F84E20"/>
    <w:rsid w:val="00F851B1"/>
    <w:rsid w:val="00F851DD"/>
    <w:rsid w:val="00F854CF"/>
    <w:rsid w:val="00F855D7"/>
    <w:rsid w:val="00F85D17"/>
    <w:rsid w:val="00F8607A"/>
    <w:rsid w:val="00F86633"/>
    <w:rsid w:val="00F87279"/>
    <w:rsid w:val="00F875A3"/>
    <w:rsid w:val="00F8764A"/>
    <w:rsid w:val="00F87916"/>
    <w:rsid w:val="00F903C3"/>
    <w:rsid w:val="00F90656"/>
    <w:rsid w:val="00F907AF"/>
    <w:rsid w:val="00F90CDC"/>
    <w:rsid w:val="00F90E59"/>
    <w:rsid w:val="00F91320"/>
    <w:rsid w:val="00F91673"/>
    <w:rsid w:val="00F91B38"/>
    <w:rsid w:val="00F92436"/>
    <w:rsid w:val="00F925E7"/>
    <w:rsid w:val="00F92756"/>
    <w:rsid w:val="00F929A8"/>
    <w:rsid w:val="00F92A67"/>
    <w:rsid w:val="00F9321F"/>
    <w:rsid w:val="00F93589"/>
    <w:rsid w:val="00F93597"/>
    <w:rsid w:val="00F936B2"/>
    <w:rsid w:val="00F9388C"/>
    <w:rsid w:val="00F953EA"/>
    <w:rsid w:val="00F95B41"/>
    <w:rsid w:val="00F95F28"/>
    <w:rsid w:val="00F960B7"/>
    <w:rsid w:val="00F97433"/>
    <w:rsid w:val="00F9796B"/>
    <w:rsid w:val="00F97A4A"/>
    <w:rsid w:val="00FA08E4"/>
    <w:rsid w:val="00FA0A24"/>
    <w:rsid w:val="00FA1765"/>
    <w:rsid w:val="00FA1A01"/>
    <w:rsid w:val="00FA3567"/>
    <w:rsid w:val="00FA3A72"/>
    <w:rsid w:val="00FA3A90"/>
    <w:rsid w:val="00FA3E39"/>
    <w:rsid w:val="00FA424B"/>
    <w:rsid w:val="00FA44F4"/>
    <w:rsid w:val="00FA4588"/>
    <w:rsid w:val="00FA492B"/>
    <w:rsid w:val="00FA68F6"/>
    <w:rsid w:val="00FA6C40"/>
    <w:rsid w:val="00FA7548"/>
    <w:rsid w:val="00FA7E7B"/>
    <w:rsid w:val="00FB08F5"/>
    <w:rsid w:val="00FB0BC6"/>
    <w:rsid w:val="00FB156B"/>
    <w:rsid w:val="00FB2378"/>
    <w:rsid w:val="00FB2CE7"/>
    <w:rsid w:val="00FB2E2D"/>
    <w:rsid w:val="00FB3146"/>
    <w:rsid w:val="00FB3148"/>
    <w:rsid w:val="00FB3759"/>
    <w:rsid w:val="00FB38B3"/>
    <w:rsid w:val="00FB44D5"/>
    <w:rsid w:val="00FB4F25"/>
    <w:rsid w:val="00FB53D2"/>
    <w:rsid w:val="00FB57CB"/>
    <w:rsid w:val="00FB5C63"/>
    <w:rsid w:val="00FB5CBD"/>
    <w:rsid w:val="00FB5F83"/>
    <w:rsid w:val="00FB6324"/>
    <w:rsid w:val="00FB652A"/>
    <w:rsid w:val="00FB67F5"/>
    <w:rsid w:val="00FB6BC8"/>
    <w:rsid w:val="00FB6E0B"/>
    <w:rsid w:val="00FB789A"/>
    <w:rsid w:val="00FB7A52"/>
    <w:rsid w:val="00FB7AC0"/>
    <w:rsid w:val="00FC0207"/>
    <w:rsid w:val="00FC044B"/>
    <w:rsid w:val="00FC0597"/>
    <w:rsid w:val="00FC06B4"/>
    <w:rsid w:val="00FC07CA"/>
    <w:rsid w:val="00FC12AC"/>
    <w:rsid w:val="00FC14FA"/>
    <w:rsid w:val="00FC156C"/>
    <w:rsid w:val="00FC1873"/>
    <w:rsid w:val="00FC1EB7"/>
    <w:rsid w:val="00FC233F"/>
    <w:rsid w:val="00FC33A5"/>
    <w:rsid w:val="00FC3E08"/>
    <w:rsid w:val="00FC41DB"/>
    <w:rsid w:val="00FC4FE2"/>
    <w:rsid w:val="00FC51E1"/>
    <w:rsid w:val="00FC52C9"/>
    <w:rsid w:val="00FC59F8"/>
    <w:rsid w:val="00FC5A59"/>
    <w:rsid w:val="00FC5BA7"/>
    <w:rsid w:val="00FC5C5E"/>
    <w:rsid w:val="00FC60B2"/>
    <w:rsid w:val="00FC6443"/>
    <w:rsid w:val="00FC6797"/>
    <w:rsid w:val="00FC6DB5"/>
    <w:rsid w:val="00FC6E42"/>
    <w:rsid w:val="00FC6F78"/>
    <w:rsid w:val="00FC6FBA"/>
    <w:rsid w:val="00FC740E"/>
    <w:rsid w:val="00FC74C2"/>
    <w:rsid w:val="00FD07B0"/>
    <w:rsid w:val="00FD0956"/>
    <w:rsid w:val="00FD0E2C"/>
    <w:rsid w:val="00FD175F"/>
    <w:rsid w:val="00FD1F89"/>
    <w:rsid w:val="00FD210B"/>
    <w:rsid w:val="00FD258B"/>
    <w:rsid w:val="00FD25BC"/>
    <w:rsid w:val="00FD311D"/>
    <w:rsid w:val="00FD3641"/>
    <w:rsid w:val="00FD37F2"/>
    <w:rsid w:val="00FD412A"/>
    <w:rsid w:val="00FD4726"/>
    <w:rsid w:val="00FD4E65"/>
    <w:rsid w:val="00FD5379"/>
    <w:rsid w:val="00FD542F"/>
    <w:rsid w:val="00FD601D"/>
    <w:rsid w:val="00FD65B9"/>
    <w:rsid w:val="00FD6A22"/>
    <w:rsid w:val="00FD6C72"/>
    <w:rsid w:val="00FD73D1"/>
    <w:rsid w:val="00FD7548"/>
    <w:rsid w:val="00FE024B"/>
    <w:rsid w:val="00FE0354"/>
    <w:rsid w:val="00FE0B6F"/>
    <w:rsid w:val="00FE268A"/>
    <w:rsid w:val="00FE2D6D"/>
    <w:rsid w:val="00FE3054"/>
    <w:rsid w:val="00FE30A5"/>
    <w:rsid w:val="00FE33D1"/>
    <w:rsid w:val="00FE45D1"/>
    <w:rsid w:val="00FE4AB7"/>
    <w:rsid w:val="00FE4B43"/>
    <w:rsid w:val="00FE5841"/>
    <w:rsid w:val="00FE6388"/>
    <w:rsid w:val="00FE6FA0"/>
    <w:rsid w:val="00FE73F2"/>
    <w:rsid w:val="00FE74E8"/>
    <w:rsid w:val="00FE7FF7"/>
    <w:rsid w:val="00FF0055"/>
    <w:rsid w:val="00FF04A9"/>
    <w:rsid w:val="00FF0C59"/>
    <w:rsid w:val="00FF1141"/>
    <w:rsid w:val="00FF118A"/>
    <w:rsid w:val="00FF13F9"/>
    <w:rsid w:val="00FF1815"/>
    <w:rsid w:val="00FF1A12"/>
    <w:rsid w:val="00FF1CB6"/>
    <w:rsid w:val="00FF24BB"/>
    <w:rsid w:val="00FF32A3"/>
    <w:rsid w:val="00FF349D"/>
    <w:rsid w:val="00FF3EBB"/>
    <w:rsid w:val="00FF4153"/>
    <w:rsid w:val="00FF4855"/>
    <w:rsid w:val="00FF4CB4"/>
    <w:rsid w:val="00FF4EFF"/>
    <w:rsid w:val="00FF5899"/>
    <w:rsid w:val="00FF5F64"/>
    <w:rsid w:val="00FF693C"/>
    <w:rsid w:val="00FF6ED4"/>
    <w:rsid w:val="0177ED17"/>
    <w:rsid w:val="017880B8"/>
    <w:rsid w:val="01C6208F"/>
    <w:rsid w:val="02C53604"/>
    <w:rsid w:val="030CC935"/>
    <w:rsid w:val="032DAECE"/>
    <w:rsid w:val="041F4330"/>
    <w:rsid w:val="04610665"/>
    <w:rsid w:val="0501B2C6"/>
    <w:rsid w:val="05D141C8"/>
    <w:rsid w:val="05EA2B7D"/>
    <w:rsid w:val="0613B48D"/>
    <w:rsid w:val="0643D27F"/>
    <w:rsid w:val="069903F0"/>
    <w:rsid w:val="06AD7AC4"/>
    <w:rsid w:val="06EAE077"/>
    <w:rsid w:val="0798A727"/>
    <w:rsid w:val="07E06D29"/>
    <w:rsid w:val="080829B0"/>
    <w:rsid w:val="085B186E"/>
    <w:rsid w:val="08CA94BC"/>
    <w:rsid w:val="08D7FA1F"/>
    <w:rsid w:val="08DA4FD4"/>
    <w:rsid w:val="09006A10"/>
    <w:rsid w:val="0918F710"/>
    <w:rsid w:val="09253CDC"/>
    <w:rsid w:val="0930235E"/>
    <w:rsid w:val="094D3D18"/>
    <w:rsid w:val="0956132E"/>
    <w:rsid w:val="098371CD"/>
    <w:rsid w:val="0A15C4B4"/>
    <w:rsid w:val="0A447A2F"/>
    <w:rsid w:val="0A798072"/>
    <w:rsid w:val="0AD599F8"/>
    <w:rsid w:val="0B37C5F8"/>
    <w:rsid w:val="0B6C7513"/>
    <w:rsid w:val="0B7C13D6"/>
    <w:rsid w:val="0B810D97"/>
    <w:rsid w:val="0BF91510"/>
    <w:rsid w:val="0C6C184A"/>
    <w:rsid w:val="0C906AF9"/>
    <w:rsid w:val="0CEFB8C5"/>
    <w:rsid w:val="0D1DE55C"/>
    <w:rsid w:val="0D2EAFED"/>
    <w:rsid w:val="0D63A66F"/>
    <w:rsid w:val="0D9CBE3E"/>
    <w:rsid w:val="0DE9F26F"/>
    <w:rsid w:val="0DF31E73"/>
    <w:rsid w:val="0E07E8AB"/>
    <w:rsid w:val="0E309203"/>
    <w:rsid w:val="0E5FED65"/>
    <w:rsid w:val="0E60EC38"/>
    <w:rsid w:val="0EA05A56"/>
    <w:rsid w:val="0EBF7ECD"/>
    <w:rsid w:val="0EE935D7"/>
    <w:rsid w:val="0EEDCDAE"/>
    <w:rsid w:val="0F3EF264"/>
    <w:rsid w:val="0F93816D"/>
    <w:rsid w:val="0F997272"/>
    <w:rsid w:val="0FD7EA80"/>
    <w:rsid w:val="0FECDE8C"/>
    <w:rsid w:val="10125E14"/>
    <w:rsid w:val="102C9410"/>
    <w:rsid w:val="108AD5A8"/>
    <w:rsid w:val="10B802A4"/>
    <w:rsid w:val="11350E25"/>
    <w:rsid w:val="115CAD43"/>
    <w:rsid w:val="116703D5"/>
    <w:rsid w:val="11C35CB9"/>
    <w:rsid w:val="11D99FF4"/>
    <w:rsid w:val="11E3A41D"/>
    <w:rsid w:val="1233CFC3"/>
    <w:rsid w:val="12780F9A"/>
    <w:rsid w:val="12781082"/>
    <w:rsid w:val="12D3DA31"/>
    <w:rsid w:val="1342A121"/>
    <w:rsid w:val="141EF661"/>
    <w:rsid w:val="14466A15"/>
    <w:rsid w:val="146951AD"/>
    <w:rsid w:val="1488A463"/>
    <w:rsid w:val="1525B03D"/>
    <w:rsid w:val="1586B2B8"/>
    <w:rsid w:val="15DDA7B8"/>
    <w:rsid w:val="15F99D6C"/>
    <w:rsid w:val="1614033B"/>
    <w:rsid w:val="162B8C92"/>
    <w:rsid w:val="16606293"/>
    <w:rsid w:val="167C4964"/>
    <w:rsid w:val="16976554"/>
    <w:rsid w:val="16C0CD15"/>
    <w:rsid w:val="1708F1C7"/>
    <w:rsid w:val="1754A9A8"/>
    <w:rsid w:val="179FF98B"/>
    <w:rsid w:val="17B9F52C"/>
    <w:rsid w:val="17D7D0C1"/>
    <w:rsid w:val="17DE000E"/>
    <w:rsid w:val="1801851D"/>
    <w:rsid w:val="1860FD80"/>
    <w:rsid w:val="18801948"/>
    <w:rsid w:val="18CC1644"/>
    <w:rsid w:val="190BE972"/>
    <w:rsid w:val="1910FAF6"/>
    <w:rsid w:val="1934D980"/>
    <w:rsid w:val="193D25BF"/>
    <w:rsid w:val="19A65565"/>
    <w:rsid w:val="19E4D03E"/>
    <w:rsid w:val="19EABC35"/>
    <w:rsid w:val="19EE1664"/>
    <w:rsid w:val="1A12696E"/>
    <w:rsid w:val="1A409289"/>
    <w:rsid w:val="1AABCBBB"/>
    <w:rsid w:val="1AB7BABA"/>
    <w:rsid w:val="1AEE5939"/>
    <w:rsid w:val="1B3720B4"/>
    <w:rsid w:val="1B8D91F2"/>
    <w:rsid w:val="1BA5502A"/>
    <w:rsid w:val="1BCFA665"/>
    <w:rsid w:val="1BFDA5A8"/>
    <w:rsid w:val="1C2F3E08"/>
    <w:rsid w:val="1C9A175E"/>
    <w:rsid w:val="1CA17926"/>
    <w:rsid w:val="1CDB3CED"/>
    <w:rsid w:val="1CE89E52"/>
    <w:rsid w:val="1CF7E01D"/>
    <w:rsid w:val="1CFAC27E"/>
    <w:rsid w:val="1D0364A9"/>
    <w:rsid w:val="1D2656C4"/>
    <w:rsid w:val="1D2CB3EE"/>
    <w:rsid w:val="1D3EDB2A"/>
    <w:rsid w:val="1DB0B7B8"/>
    <w:rsid w:val="1DC69E14"/>
    <w:rsid w:val="1DE69284"/>
    <w:rsid w:val="1E0D74A4"/>
    <w:rsid w:val="1E5401E4"/>
    <w:rsid w:val="1ED27D1D"/>
    <w:rsid w:val="1EDEEA25"/>
    <w:rsid w:val="1F3719DF"/>
    <w:rsid w:val="1F4885C5"/>
    <w:rsid w:val="1FC9658A"/>
    <w:rsid w:val="1FDA4181"/>
    <w:rsid w:val="1FEFD245"/>
    <w:rsid w:val="2003A008"/>
    <w:rsid w:val="2006C67C"/>
    <w:rsid w:val="20461EAE"/>
    <w:rsid w:val="204C5B43"/>
    <w:rsid w:val="20758F26"/>
    <w:rsid w:val="20AF3FEC"/>
    <w:rsid w:val="210E5963"/>
    <w:rsid w:val="21219904"/>
    <w:rsid w:val="2134ED1E"/>
    <w:rsid w:val="223B9C75"/>
    <w:rsid w:val="226C4454"/>
    <w:rsid w:val="22EFB90B"/>
    <w:rsid w:val="2312D1DD"/>
    <w:rsid w:val="2327A321"/>
    <w:rsid w:val="232842F0"/>
    <w:rsid w:val="23494BDD"/>
    <w:rsid w:val="23880C2B"/>
    <w:rsid w:val="238B83E9"/>
    <w:rsid w:val="23C78B83"/>
    <w:rsid w:val="245B169C"/>
    <w:rsid w:val="24A912A2"/>
    <w:rsid w:val="24BA96BC"/>
    <w:rsid w:val="257849D9"/>
    <w:rsid w:val="261F35B2"/>
    <w:rsid w:val="26310BE0"/>
    <w:rsid w:val="266F50C5"/>
    <w:rsid w:val="26B414E3"/>
    <w:rsid w:val="26D64898"/>
    <w:rsid w:val="2711BB8D"/>
    <w:rsid w:val="2717B5E1"/>
    <w:rsid w:val="27510F25"/>
    <w:rsid w:val="277D9AE7"/>
    <w:rsid w:val="27B05862"/>
    <w:rsid w:val="2821542B"/>
    <w:rsid w:val="28C20C86"/>
    <w:rsid w:val="29196B48"/>
    <w:rsid w:val="294A012B"/>
    <w:rsid w:val="2959DB3C"/>
    <w:rsid w:val="296DE673"/>
    <w:rsid w:val="2A197D70"/>
    <w:rsid w:val="2A2CCCD3"/>
    <w:rsid w:val="2A48A1CB"/>
    <w:rsid w:val="2A581FB4"/>
    <w:rsid w:val="2AC6D24F"/>
    <w:rsid w:val="2B07C378"/>
    <w:rsid w:val="2B1AEE6A"/>
    <w:rsid w:val="2B9E4D6F"/>
    <w:rsid w:val="2C36520A"/>
    <w:rsid w:val="2C7E4C5E"/>
    <w:rsid w:val="2C8EC035"/>
    <w:rsid w:val="2D1AD134"/>
    <w:rsid w:val="2E2C0C11"/>
    <w:rsid w:val="2E8F66BF"/>
    <w:rsid w:val="2F16B85B"/>
    <w:rsid w:val="2F2F61B0"/>
    <w:rsid w:val="2F432059"/>
    <w:rsid w:val="2F487EC0"/>
    <w:rsid w:val="2F5561E7"/>
    <w:rsid w:val="3031F9CA"/>
    <w:rsid w:val="30373166"/>
    <w:rsid w:val="3041CECC"/>
    <w:rsid w:val="30C36E7D"/>
    <w:rsid w:val="30CB31FB"/>
    <w:rsid w:val="30EF26EA"/>
    <w:rsid w:val="3141DA15"/>
    <w:rsid w:val="3143EB8B"/>
    <w:rsid w:val="314EB5E6"/>
    <w:rsid w:val="3155AA88"/>
    <w:rsid w:val="315760AB"/>
    <w:rsid w:val="3193D5E8"/>
    <w:rsid w:val="32217BEA"/>
    <w:rsid w:val="32487C20"/>
    <w:rsid w:val="3286123D"/>
    <w:rsid w:val="32A70EFF"/>
    <w:rsid w:val="32C38148"/>
    <w:rsid w:val="32D65759"/>
    <w:rsid w:val="3315D7A9"/>
    <w:rsid w:val="331D0807"/>
    <w:rsid w:val="332FA649"/>
    <w:rsid w:val="33658F4C"/>
    <w:rsid w:val="3392FC92"/>
    <w:rsid w:val="339A813B"/>
    <w:rsid w:val="33B62F2A"/>
    <w:rsid w:val="33D69087"/>
    <w:rsid w:val="33E58195"/>
    <w:rsid w:val="3423544A"/>
    <w:rsid w:val="34B919DC"/>
    <w:rsid w:val="34D53D55"/>
    <w:rsid w:val="34F32944"/>
    <w:rsid w:val="351572C0"/>
    <w:rsid w:val="35354F87"/>
    <w:rsid w:val="36806F68"/>
    <w:rsid w:val="36D221FD"/>
    <w:rsid w:val="36D288E6"/>
    <w:rsid w:val="3729656E"/>
    <w:rsid w:val="38367BD6"/>
    <w:rsid w:val="3873158F"/>
    <w:rsid w:val="38AF1284"/>
    <w:rsid w:val="38BD9AA1"/>
    <w:rsid w:val="38E559AD"/>
    <w:rsid w:val="38E88744"/>
    <w:rsid w:val="3924E0F9"/>
    <w:rsid w:val="39507DB5"/>
    <w:rsid w:val="3A1052FB"/>
    <w:rsid w:val="3A5C5E6B"/>
    <w:rsid w:val="3A659178"/>
    <w:rsid w:val="3A97AC82"/>
    <w:rsid w:val="3AB5CF77"/>
    <w:rsid w:val="3ACEF25B"/>
    <w:rsid w:val="3AD4849D"/>
    <w:rsid w:val="3B1FA48C"/>
    <w:rsid w:val="3B972CA6"/>
    <w:rsid w:val="3BE4A28B"/>
    <w:rsid w:val="3C82A930"/>
    <w:rsid w:val="3D071113"/>
    <w:rsid w:val="3D1AA43C"/>
    <w:rsid w:val="3D2A5478"/>
    <w:rsid w:val="3D4EE3E8"/>
    <w:rsid w:val="3D59CBB0"/>
    <w:rsid w:val="3D952839"/>
    <w:rsid w:val="3D996982"/>
    <w:rsid w:val="3E0F0D9A"/>
    <w:rsid w:val="3E222870"/>
    <w:rsid w:val="3E496EF7"/>
    <w:rsid w:val="3E7258F0"/>
    <w:rsid w:val="3E86793F"/>
    <w:rsid w:val="3EC92E58"/>
    <w:rsid w:val="3EE47C92"/>
    <w:rsid w:val="3F116DDD"/>
    <w:rsid w:val="3F4C9BD8"/>
    <w:rsid w:val="3F8A0AE3"/>
    <w:rsid w:val="3F90D048"/>
    <w:rsid w:val="3FC0EAE4"/>
    <w:rsid w:val="3FE5D74C"/>
    <w:rsid w:val="401BB2BE"/>
    <w:rsid w:val="40206354"/>
    <w:rsid w:val="403E4DBC"/>
    <w:rsid w:val="40BFA5B0"/>
    <w:rsid w:val="40F3D6C3"/>
    <w:rsid w:val="418D9D0F"/>
    <w:rsid w:val="41A91F8B"/>
    <w:rsid w:val="41BE7443"/>
    <w:rsid w:val="41DB25F6"/>
    <w:rsid w:val="42301667"/>
    <w:rsid w:val="42A06A6C"/>
    <w:rsid w:val="445FCDC3"/>
    <w:rsid w:val="44DBCFDE"/>
    <w:rsid w:val="4529ABEE"/>
    <w:rsid w:val="4545873C"/>
    <w:rsid w:val="45BAAE6C"/>
    <w:rsid w:val="4664E7E4"/>
    <w:rsid w:val="468D346C"/>
    <w:rsid w:val="4693A99B"/>
    <w:rsid w:val="46E58776"/>
    <w:rsid w:val="472B0825"/>
    <w:rsid w:val="474F03C8"/>
    <w:rsid w:val="47712DC8"/>
    <w:rsid w:val="47AB829E"/>
    <w:rsid w:val="47C327A9"/>
    <w:rsid w:val="48049DAE"/>
    <w:rsid w:val="48353DAB"/>
    <w:rsid w:val="487EC726"/>
    <w:rsid w:val="48C1CD3A"/>
    <w:rsid w:val="495B69F1"/>
    <w:rsid w:val="49891704"/>
    <w:rsid w:val="49BAC992"/>
    <w:rsid w:val="49C166CC"/>
    <w:rsid w:val="49D1D75A"/>
    <w:rsid w:val="49EC67BE"/>
    <w:rsid w:val="4A453101"/>
    <w:rsid w:val="4A4C78E8"/>
    <w:rsid w:val="4ABE551F"/>
    <w:rsid w:val="4ADAD133"/>
    <w:rsid w:val="4AF1DA89"/>
    <w:rsid w:val="4B17F100"/>
    <w:rsid w:val="4B35C807"/>
    <w:rsid w:val="4B3660A1"/>
    <w:rsid w:val="4B548059"/>
    <w:rsid w:val="4BF64E24"/>
    <w:rsid w:val="4C0C6BF6"/>
    <w:rsid w:val="4C4FA3CD"/>
    <w:rsid w:val="4D66CF0A"/>
    <w:rsid w:val="4D9C4F9F"/>
    <w:rsid w:val="4DB120E3"/>
    <w:rsid w:val="4DB72DBF"/>
    <w:rsid w:val="4DD7A0C5"/>
    <w:rsid w:val="4E1264E6"/>
    <w:rsid w:val="4E97CC33"/>
    <w:rsid w:val="4EB17954"/>
    <w:rsid w:val="4ECEB28F"/>
    <w:rsid w:val="4ED818AC"/>
    <w:rsid w:val="4EECC829"/>
    <w:rsid w:val="4EF3183A"/>
    <w:rsid w:val="4F309BD2"/>
    <w:rsid w:val="4FA0C653"/>
    <w:rsid w:val="4FA19FD3"/>
    <w:rsid w:val="4FAAE850"/>
    <w:rsid w:val="4FBC55FF"/>
    <w:rsid w:val="4FF6986A"/>
    <w:rsid w:val="50019274"/>
    <w:rsid w:val="50287C8E"/>
    <w:rsid w:val="504DBA2D"/>
    <w:rsid w:val="5051D5D8"/>
    <w:rsid w:val="51098B46"/>
    <w:rsid w:val="514CC3EC"/>
    <w:rsid w:val="5166F521"/>
    <w:rsid w:val="51AD559C"/>
    <w:rsid w:val="52022358"/>
    <w:rsid w:val="520BD301"/>
    <w:rsid w:val="52CE6453"/>
    <w:rsid w:val="52EC6AA7"/>
    <w:rsid w:val="53595E32"/>
    <w:rsid w:val="53712685"/>
    <w:rsid w:val="53CF1D3E"/>
    <w:rsid w:val="543CF11A"/>
    <w:rsid w:val="5448E3FF"/>
    <w:rsid w:val="545C6D55"/>
    <w:rsid w:val="54777651"/>
    <w:rsid w:val="54CB6FC5"/>
    <w:rsid w:val="54CD362D"/>
    <w:rsid w:val="553FFB48"/>
    <w:rsid w:val="5579E917"/>
    <w:rsid w:val="5678E09F"/>
    <w:rsid w:val="57254DB4"/>
    <w:rsid w:val="57395FB9"/>
    <w:rsid w:val="5742058D"/>
    <w:rsid w:val="57833B3E"/>
    <w:rsid w:val="57994851"/>
    <w:rsid w:val="57A225BE"/>
    <w:rsid w:val="58432A56"/>
    <w:rsid w:val="595C47D9"/>
    <w:rsid w:val="5977322A"/>
    <w:rsid w:val="59D5A93F"/>
    <w:rsid w:val="5A6F8C1D"/>
    <w:rsid w:val="5A7C6D4C"/>
    <w:rsid w:val="5A9312A2"/>
    <w:rsid w:val="5AD0A93C"/>
    <w:rsid w:val="5AE99FEA"/>
    <w:rsid w:val="5B27FF27"/>
    <w:rsid w:val="5B2DFF61"/>
    <w:rsid w:val="5B44CD8C"/>
    <w:rsid w:val="5B9CC54E"/>
    <w:rsid w:val="5BDC9894"/>
    <w:rsid w:val="5C12D588"/>
    <w:rsid w:val="5C88EAD7"/>
    <w:rsid w:val="5CAB4739"/>
    <w:rsid w:val="5D53E27D"/>
    <w:rsid w:val="5D5CD727"/>
    <w:rsid w:val="5D957AA3"/>
    <w:rsid w:val="5DD9EBDD"/>
    <w:rsid w:val="5DDCEA94"/>
    <w:rsid w:val="5E07F72E"/>
    <w:rsid w:val="5E56961E"/>
    <w:rsid w:val="5F06E61B"/>
    <w:rsid w:val="5F8BD3DE"/>
    <w:rsid w:val="5F9209F9"/>
    <w:rsid w:val="5F9D970C"/>
    <w:rsid w:val="5FAA3E4D"/>
    <w:rsid w:val="5FC4D426"/>
    <w:rsid w:val="6004B43F"/>
    <w:rsid w:val="600D4528"/>
    <w:rsid w:val="6064B9D4"/>
    <w:rsid w:val="6094DBD8"/>
    <w:rsid w:val="60FD8391"/>
    <w:rsid w:val="610378F6"/>
    <w:rsid w:val="61360082"/>
    <w:rsid w:val="62014269"/>
    <w:rsid w:val="62631DE5"/>
    <w:rsid w:val="62727CB3"/>
    <w:rsid w:val="62F58EA2"/>
    <w:rsid w:val="630139EE"/>
    <w:rsid w:val="6324D637"/>
    <w:rsid w:val="634B1175"/>
    <w:rsid w:val="63CC18AB"/>
    <w:rsid w:val="63DC323C"/>
    <w:rsid w:val="6412973B"/>
    <w:rsid w:val="6412AAC5"/>
    <w:rsid w:val="6415CA8F"/>
    <w:rsid w:val="642FBB9D"/>
    <w:rsid w:val="64C5F94C"/>
    <w:rsid w:val="64D9D500"/>
    <w:rsid w:val="6525F306"/>
    <w:rsid w:val="65538800"/>
    <w:rsid w:val="65881D9C"/>
    <w:rsid w:val="65D224BC"/>
    <w:rsid w:val="6647AF9A"/>
    <w:rsid w:val="66AF9CD0"/>
    <w:rsid w:val="672DF226"/>
    <w:rsid w:val="67BE6FFF"/>
    <w:rsid w:val="68693698"/>
    <w:rsid w:val="68A61393"/>
    <w:rsid w:val="68B22B15"/>
    <w:rsid w:val="68C7D03B"/>
    <w:rsid w:val="69280AE6"/>
    <w:rsid w:val="693ACB96"/>
    <w:rsid w:val="696158B8"/>
    <w:rsid w:val="697206FC"/>
    <w:rsid w:val="69D100EC"/>
    <w:rsid w:val="69D58DF8"/>
    <w:rsid w:val="6A07D6C0"/>
    <w:rsid w:val="6A3A3294"/>
    <w:rsid w:val="6A8384D8"/>
    <w:rsid w:val="6B2B2D9F"/>
    <w:rsid w:val="6B488FC5"/>
    <w:rsid w:val="6B8753B2"/>
    <w:rsid w:val="6C44008E"/>
    <w:rsid w:val="6D9BA449"/>
    <w:rsid w:val="6DB2D36D"/>
    <w:rsid w:val="6DC132AC"/>
    <w:rsid w:val="6DC75D6B"/>
    <w:rsid w:val="6DC82436"/>
    <w:rsid w:val="6DFB7C09"/>
    <w:rsid w:val="6E18DD0E"/>
    <w:rsid w:val="6E2073AA"/>
    <w:rsid w:val="6E3A636B"/>
    <w:rsid w:val="6E4C5658"/>
    <w:rsid w:val="6F402B7E"/>
    <w:rsid w:val="6FB3DD11"/>
    <w:rsid w:val="6FCFD6A2"/>
    <w:rsid w:val="6FD7028C"/>
    <w:rsid w:val="6FE0E2DE"/>
    <w:rsid w:val="6FF08B19"/>
    <w:rsid w:val="7038A742"/>
    <w:rsid w:val="707508CE"/>
    <w:rsid w:val="70D12405"/>
    <w:rsid w:val="718E1E36"/>
    <w:rsid w:val="718F4851"/>
    <w:rsid w:val="71F8E500"/>
    <w:rsid w:val="721B735C"/>
    <w:rsid w:val="7267537A"/>
    <w:rsid w:val="72AD01EC"/>
    <w:rsid w:val="730F364F"/>
    <w:rsid w:val="73FCE72A"/>
    <w:rsid w:val="74006EED"/>
    <w:rsid w:val="743B80B5"/>
    <w:rsid w:val="746010AC"/>
    <w:rsid w:val="748397D9"/>
    <w:rsid w:val="7485125D"/>
    <w:rsid w:val="74BCD70B"/>
    <w:rsid w:val="74C6CD3D"/>
    <w:rsid w:val="7519C7E1"/>
    <w:rsid w:val="756496B9"/>
    <w:rsid w:val="75A15765"/>
    <w:rsid w:val="760A9061"/>
    <w:rsid w:val="762980CF"/>
    <w:rsid w:val="7659CC8B"/>
    <w:rsid w:val="7695F67F"/>
    <w:rsid w:val="76A3CF7E"/>
    <w:rsid w:val="76BD320F"/>
    <w:rsid w:val="76C079D5"/>
    <w:rsid w:val="76D64E9B"/>
    <w:rsid w:val="77353EEB"/>
    <w:rsid w:val="7737BA69"/>
    <w:rsid w:val="7777A36D"/>
    <w:rsid w:val="7792B803"/>
    <w:rsid w:val="77A4517A"/>
    <w:rsid w:val="77A66757"/>
    <w:rsid w:val="77EAD120"/>
    <w:rsid w:val="78465FC1"/>
    <w:rsid w:val="7889B56A"/>
    <w:rsid w:val="78F018A1"/>
    <w:rsid w:val="792384B4"/>
    <w:rsid w:val="7971FE7A"/>
    <w:rsid w:val="7984394F"/>
    <w:rsid w:val="798BC133"/>
    <w:rsid w:val="79A35312"/>
    <w:rsid w:val="79C89FBD"/>
    <w:rsid w:val="7A0D5CE4"/>
    <w:rsid w:val="7ABA0EF1"/>
    <w:rsid w:val="7ADEB939"/>
    <w:rsid w:val="7B3ED210"/>
    <w:rsid w:val="7B4C4D1F"/>
    <w:rsid w:val="7B565148"/>
    <w:rsid w:val="7BED24BE"/>
    <w:rsid w:val="7BEED0B2"/>
    <w:rsid w:val="7C32F00B"/>
    <w:rsid w:val="7C7F89C1"/>
    <w:rsid w:val="7C9203BD"/>
    <w:rsid w:val="7CC062EF"/>
    <w:rsid w:val="7CE43381"/>
    <w:rsid w:val="7CE6D2C9"/>
    <w:rsid w:val="7D576594"/>
    <w:rsid w:val="7D87267D"/>
    <w:rsid w:val="7DC7253E"/>
    <w:rsid w:val="7DC93391"/>
    <w:rsid w:val="7E7EF47C"/>
    <w:rsid w:val="7E9D38D9"/>
    <w:rsid w:val="7EA71A67"/>
    <w:rsid w:val="7FA26544"/>
    <w:rsid w:val="7FADE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B7B975"/>
  <w15:chartTrackingRefBased/>
  <w15:docId w15:val="{D2256E48-1E14-4159-9395-7C4B514A1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883"/>
    <w:pPr>
      <w:spacing w:after="200" w:line="276" w:lineRule="auto"/>
    </w:pPr>
    <w:rPr>
      <w:rFonts w:eastAsia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30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A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A48F6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9F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rPr>
      <w:rFonts w:ascii="Calibri" w:eastAsia="Times New Roman" w:hAnsi="Calibri" w:cs="Times New Roman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  <w:spacing w:after="0" w:line="240" w:lineRule="auto"/>
    </w:pPr>
    <w:rPr>
      <w:sz w:val="20"/>
      <w:szCs w:val="20"/>
      <w:lang w:val="x-none" w:eastAsia="x-none"/>
    </w:rPr>
  </w:style>
  <w:style w:type="character" w:customStyle="1" w:styleId="FooterChar">
    <w:name w:val="Footer Char"/>
    <w:link w:val="Footer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  <w:spacing w:after="0" w:line="240" w:lineRule="auto"/>
    </w:pPr>
    <w:rPr>
      <w:sz w:val="20"/>
      <w:szCs w:val="20"/>
      <w:lang w:val="x-none" w:eastAsia="x-none"/>
    </w:rPr>
  </w:style>
  <w:style w:type="paragraph" w:styleId="ListParagraph">
    <w:name w:val="List Paragraph"/>
    <w:basedOn w:val="Normal"/>
    <w:qFormat/>
    <w:pPr>
      <w:ind w:left="720"/>
      <w:contextualSpacing/>
    </w:pPr>
    <w:rPr>
      <w:rFonts w:eastAsia="Calibri"/>
    </w:rPr>
  </w:style>
  <w:style w:type="table" w:styleId="TableGrid">
    <w:name w:val="Table Grid"/>
    <w:basedOn w:val="TableNormal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rPr>
      <w:rFonts w:eastAsia="Times New Roman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Grid-Accent5">
    <w:name w:val="Light Grid Accent 5"/>
    <w:basedOn w:val="TableNormal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Col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3">
    <w:name w:val="Light Grid Accent 3"/>
    <w:basedOn w:val="TableNormal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Col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character" w:styleId="Hyperlink">
    <w:name w:val="Hyperlink"/>
    <w:rPr>
      <w:rFonts w:ascii="Calibri" w:eastAsia="Calibri" w:hAnsi="Calibri" w:cs="Times New Roman"/>
      <w:color w:val="0000FF"/>
      <w:u w:val="single"/>
    </w:rPr>
  </w:style>
  <w:style w:type="paragraph" w:styleId="BalloonText">
    <w:name w:val="Balloon Text"/>
    <w:basedOn w:val="Normal"/>
    <w:link w:val="BalloonTextChar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</w:rPr>
  </w:style>
  <w:style w:type="character" w:customStyle="1" w:styleId="normaltextrun">
    <w:name w:val="normaltextrun"/>
    <w:basedOn w:val="DefaultParagraphFont"/>
    <w:rsid w:val="006B2A57"/>
  </w:style>
  <w:style w:type="character" w:customStyle="1" w:styleId="eop">
    <w:name w:val="eop"/>
    <w:basedOn w:val="DefaultParagraphFont"/>
    <w:rsid w:val="006B2A57"/>
  </w:style>
  <w:style w:type="character" w:customStyle="1" w:styleId="ui-provider">
    <w:name w:val="ui-provider"/>
    <w:basedOn w:val="DefaultParagraphFont"/>
    <w:rsid w:val="000F4610"/>
  </w:style>
  <w:style w:type="character" w:styleId="Strong">
    <w:name w:val="Strong"/>
    <w:basedOn w:val="DefaultParagraphFont"/>
    <w:uiPriority w:val="22"/>
    <w:qFormat/>
    <w:rsid w:val="00C2164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A48F6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A7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530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9F4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1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slwireless.com" TargetMode="External"/><Relationship Id="rId2" Type="http://schemas.openxmlformats.org/officeDocument/2006/relationships/hyperlink" Target="mailto:info@sslwireless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aukir.hasan\Downloads\Telegram%20Desktop\MEETING%20MINUTES-TEMPLATE-v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BAB500032BFA43997983C5E8FEF77D" ma:contentTypeVersion="5" ma:contentTypeDescription="Create a new document." ma:contentTypeScope="" ma:versionID="557bd77bfbf2c242dc301f4f69864d82">
  <xsd:schema xmlns:xsd="http://www.w3.org/2001/XMLSchema" xmlns:xs="http://www.w3.org/2001/XMLSchema" xmlns:p="http://schemas.microsoft.com/office/2006/metadata/properties" xmlns:ns3="5729792a-d102-4dd8-80b0-28737b77332d" xmlns:ns4="17328a75-b4bc-4bfb-a312-bd41d7a62fdd" targetNamespace="http://schemas.microsoft.com/office/2006/metadata/properties" ma:root="true" ma:fieldsID="b265737154090963c7134c5d1b86e255" ns3:_="" ns4:_="">
    <xsd:import namespace="5729792a-d102-4dd8-80b0-28737b77332d"/>
    <xsd:import namespace="17328a75-b4bc-4bfb-a312-bd41d7a62fd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9792a-d102-4dd8-80b0-28737b7733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28a75-b4bc-4bfb-a312-bd41d7a62fd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C5552B4-F47C-4FF2-B6EA-50B672A7D8B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C61AF95-1F68-4300-9AE7-4DA2804243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29792a-d102-4dd8-80b0-28737b77332d"/>
    <ds:schemaRef ds:uri="17328a75-b4bc-4bfb-a312-bd41d7a62f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8E14596-B2AA-47F1-B6CE-7790A7E93CF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 MINUTES-TEMPLATE-v2.dotx</Template>
  <TotalTime>20</TotalTime>
  <Pages>2</Pages>
  <Words>588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 Imdadul Islam</dc:creator>
  <cp:keywords/>
  <cp:lastModifiedBy>Kazi Imdadul Islam Aunik</cp:lastModifiedBy>
  <cp:revision>25</cp:revision>
  <cp:lastPrinted>2017-01-10T20:51:00Z</cp:lastPrinted>
  <dcterms:created xsi:type="dcterms:W3CDTF">2025-11-18T09:56:00Z</dcterms:created>
  <dcterms:modified xsi:type="dcterms:W3CDTF">2025-11-18T10:16:00Z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0x010100ADBAB500032BFA43997983C5E8FEF77D</vt:lpwstr>
  </property>
</Properties>
</file>